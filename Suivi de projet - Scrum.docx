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F210" w14:textId="77777777" w:rsidR="00E74C91" w:rsidRDefault="00E74C91">
      <w:pPr>
        <w:rPr>
          <w:noProof/>
          <w:lang w:eastAsia="fr-FR"/>
        </w:rPr>
      </w:pPr>
      <w:r>
        <w:rPr>
          <w:noProof/>
          <w:lang w:eastAsia="fr-FR"/>
        </w:rPr>
        <w:t xml:space="preserve"> </w:t>
      </w:r>
    </w:p>
    <w:p w14:paraId="1B20447A" w14:textId="77777777" w:rsidR="00861479" w:rsidRDefault="00861479" w:rsidP="00861479">
      <w:pPr>
        <w:rPr>
          <w:noProof/>
          <w:lang w:eastAsia="fr-FR"/>
        </w:rPr>
      </w:pPr>
      <w:r>
        <w:rPr>
          <w:noProof/>
          <w:lang w:eastAsia="fr-FR"/>
        </w:rPr>
        <w:tab/>
      </w:r>
    </w:p>
    <w:p w14:paraId="3FEFCF0B" w14:textId="77777777" w:rsidR="00C40EAE" w:rsidRDefault="00C40EAE" w:rsidP="009246A2">
      <w:pPr>
        <w:ind w:hanging="851"/>
      </w:pPr>
    </w:p>
    <w:p w14:paraId="6DE6A0DA" w14:textId="77777777" w:rsidR="005914AB" w:rsidRDefault="005914AB" w:rsidP="009246A2">
      <w:pPr>
        <w:ind w:hanging="851"/>
      </w:pPr>
    </w:p>
    <w:p w14:paraId="43B5AC74" w14:textId="77777777" w:rsidR="005914AB" w:rsidRDefault="005914AB" w:rsidP="009246A2">
      <w:pPr>
        <w:ind w:hanging="851"/>
      </w:pPr>
    </w:p>
    <w:p w14:paraId="2BA5AF4A" w14:textId="77777777" w:rsidR="005914AB" w:rsidRDefault="005914AB" w:rsidP="009246A2">
      <w:pPr>
        <w:ind w:hanging="851"/>
      </w:pPr>
    </w:p>
    <w:p w14:paraId="0E4278DC" w14:textId="77777777" w:rsidR="005914AB" w:rsidRDefault="005914AB" w:rsidP="009246A2">
      <w:pPr>
        <w:ind w:hanging="851"/>
      </w:pPr>
    </w:p>
    <w:p w14:paraId="272354A2" w14:textId="77777777" w:rsidR="005914AB" w:rsidRDefault="005914AB" w:rsidP="009246A2">
      <w:pPr>
        <w:ind w:hanging="851"/>
      </w:pPr>
    </w:p>
    <w:p w14:paraId="117293FC" w14:textId="77777777" w:rsidR="005914AB" w:rsidRDefault="005914AB" w:rsidP="009246A2">
      <w:pPr>
        <w:ind w:hanging="851"/>
      </w:pPr>
    </w:p>
    <w:p w14:paraId="73A3E8CF" w14:textId="77777777" w:rsidR="005914AB" w:rsidRDefault="005914AB" w:rsidP="009246A2">
      <w:pPr>
        <w:ind w:hanging="851"/>
      </w:pPr>
    </w:p>
    <w:p w14:paraId="72274B3A" w14:textId="77777777" w:rsidR="005914AB" w:rsidRDefault="005914AB" w:rsidP="009246A2">
      <w:pPr>
        <w:ind w:hanging="851"/>
      </w:pPr>
    </w:p>
    <w:p w14:paraId="687DDDFD" w14:textId="77777777" w:rsidR="005914AB" w:rsidRDefault="005914AB" w:rsidP="009246A2">
      <w:pPr>
        <w:ind w:hanging="851"/>
      </w:pPr>
    </w:p>
    <w:p w14:paraId="3FBA1EBB" w14:textId="77777777" w:rsidR="005914AB" w:rsidRDefault="005914AB" w:rsidP="009246A2">
      <w:pPr>
        <w:ind w:hanging="851"/>
      </w:pPr>
    </w:p>
    <w:p w14:paraId="6239D462" w14:textId="77777777" w:rsidR="005914AB" w:rsidRDefault="005914AB" w:rsidP="009246A2">
      <w:pPr>
        <w:ind w:hanging="851"/>
      </w:pPr>
    </w:p>
    <w:p w14:paraId="5F959562" w14:textId="77777777" w:rsidR="00C40EAE" w:rsidRPr="00C40EAE" w:rsidRDefault="008022C1" w:rsidP="00C40EAE">
      <w:r>
        <w:rPr>
          <w:noProof/>
          <w:lang w:val="fr-BE" w:eastAsia="fr-B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AD9BCD" wp14:editId="383F07E7">
                <wp:simplePos x="0" y="0"/>
                <wp:positionH relativeFrom="column">
                  <wp:posOffset>1595755</wp:posOffset>
                </wp:positionH>
                <wp:positionV relativeFrom="paragraph">
                  <wp:posOffset>40005</wp:posOffset>
                </wp:positionV>
                <wp:extent cx="4181475" cy="1676400"/>
                <wp:effectExtent l="9525" t="9525" r="9525" b="9525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1475" cy="1676400"/>
                        </a:xfrm>
                        <a:prstGeom prst="rect">
                          <a:avLst/>
                        </a:prstGeom>
                        <a:solidFill>
                          <a:srgbClr val="C90119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D627D" w14:textId="43149609" w:rsidR="004B28D1" w:rsidRDefault="0082579A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44"/>
                                <w:szCs w:val="4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44"/>
                                <w:szCs w:val="44"/>
                                <w:lang w:val="fr-BE"/>
                              </w:rPr>
                              <w:t>Scrum</w:t>
                            </w:r>
                          </w:p>
                          <w:p w14:paraId="35281DCB" w14:textId="06D134D9" w:rsidR="004B28D1" w:rsidRDefault="0082579A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Caneva suivi de projet.</w:t>
                            </w:r>
                          </w:p>
                          <w:p w14:paraId="5F0BBA0E" w14:textId="77777777" w:rsidR="004B28D1" w:rsidRDefault="004B28D1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</w:p>
                          <w:p w14:paraId="5FED8599" w14:textId="77777777" w:rsidR="004B28D1" w:rsidRDefault="004B28D1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</w:p>
                          <w:p w14:paraId="362B289B" w14:textId="7A1702E7" w:rsidR="004B28D1" w:rsidRPr="00627CAB" w:rsidRDefault="004B28D1">
                            <w:pP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Bachelier en informatique et systèmes – Finalité Télécommunications et réseaux – </w:t>
                            </w:r>
                            <w:r w:rsidR="000E4E36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Fin</w:t>
                            </w:r>
                            <w:r w:rsidR="008414FC"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 xml:space="preserve"> de cycle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24"/>
                                <w:szCs w:val="24"/>
                                <w:lang w:val="fr-B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D9BCD" id="Rectangle 2" o:spid="_x0000_s1026" style="position:absolute;margin-left:125.65pt;margin-top:3.15pt;width:329.25pt;height:13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" fillcolor="#c90119" strokecolor="red">
                <v:textbox>
                  <w:txbxContent>
                    <w:p w14:paraId="312D627D" w14:textId="43149609" w:rsidR="004B28D1" w:rsidRDefault="0082579A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44"/>
                          <w:szCs w:val="4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44"/>
                          <w:szCs w:val="44"/>
                          <w:lang w:val="fr-BE"/>
                        </w:rPr>
                        <w:t>Scrum</w:t>
                      </w:r>
                    </w:p>
                    <w:p w14:paraId="35281DCB" w14:textId="06D134D9" w:rsidR="004B28D1" w:rsidRDefault="0082579A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Caneva suivi de projet.</w:t>
                      </w:r>
                    </w:p>
                    <w:p w14:paraId="5F0BBA0E" w14:textId="77777777" w:rsidR="004B28D1" w:rsidRDefault="004B28D1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</w:p>
                    <w:p w14:paraId="5FED8599" w14:textId="77777777" w:rsidR="004B28D1" w:rsidRDefault="004B28D1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</w:p>
                    <w:p w14:paraId="362B289B" w14:textId="7A1702E7" w:rsidR="004B28D1" w:rsidRPr="00627CAB" w:rsidRDefault="004B28D1">
                      <w:pP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Bachelier en informatique et systèmes – Finalité Télécommunications et réseaux – </w:t>
                      </w:r>
                      <w:r w:rsidR="000E4E36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Fin</w:t>
                      </w:r>
                      <w:r w:rsidR="008414FC"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 xml:space="preserve"> de cycle</w:t>
                      </w: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24"/>
                          <w:szCs w:val="24"/>
                          <w:lang w:val="fr-B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0890AC05" w14:textId="77777777" w:rsidR="00C40EAE" w:rsidRPr="00C40EAE" w:rsidRDefault="00C40EAE" w:rsidP="00C40EAE"/>
    <w:p w14:paraId="3123E002" w14:textId="77777777" w:rsidR="00C40EAE" w:rsidRPr="00C40EAE" w:rsidRDefault="00C40EAE" w:rsidP="00C40EAE"/>
    <w:p w14:paraId="48557C4D" w14:textId="77777777" w:rsidR="00C40EAE" w:rsidRPr="00C40EAE" w:rsidRDefault="00C40EAE" w:rsidP="00C40EAE"/>
    <w:p w14:paraId="128E6C12" w14:textId="77777777" w:rsidR="00C40EAE" w:rsidRPr="00C40EAE" w:rsidRDefault="00C40EAE" w:rsidP="00C40EAE"/>
    <w:p w14:paraId="7CD496B2" w14:textId="77777777" w:rsidR="00C40EAE" w:rsidRDefault="00C40EAE" w:rsidP="00C40EAE"/>
    <w:p w14:paraId="02A638A8" w14:textId="77777777" w:rsidR="00763EC5" w:rsidRDefault="00763EC5" w:rsidP="00C40EAE"/>
    <w:p w14:paraId="3DD8409A" w14:textId="77777777" w:rsidR="00763EC5" w:rsidRDefault="00763EC5" w:rsidP="00C40EAE"/>
    <w:p w14:paraId="2C3316EF" w14:textId="77777777" w:rsidR="00763EC5" w:rsidRDefault="00763EC5" w:rsidP="00C40EAE"/>
    <w:p w14:paraId="3F03A824" w14:textId="77777777" w:rsidR="00763EC5" w:rsidRDefault="00763EC5" w:rsidP="00C40EAE"/>
    <w:p w14:paraId="0A563457" w14:textId="77777777" w:rsidR="00763EC5" w:rsidRDefault="00763EC5" w:rsidP="00C40EAE"/>
    <w:p w14:paraId="42621A98" w14:textId="77777777" w:rsidR="00314DAB" w:rsidRDefault="00314DAB" w:rsidP="00C40EAE"/>
    <w:p w14:paraId="34134D21" w14:textId="77777777" w:rsidR="00314DAB" w:rsidRDefault="00314DAB" w:rsidP="00C40EAE"/>
    <w:p w14:paraId="2095430D" w14:textId="5AC4602F" w:rsidR="00314DAB" w:rsidRPr="00C40EAE" w:rsidRDefault="00314DAB" w:rsidP="00C40EAE"/>
    <w:p w14:paraId="2822971E" w14:textId="77777777" w:rsidR="00C40EAE" w:rsidRPr="00C40EAE" w:rsidRDefault="00C40EAE" w:rsidP="00C40EAE"/>
    <w:p w14:paraId="520C2580" w14:textId="77777777" w:rsidR="00EA76D7" w:rsidRDefault="00EA76D7" w:rsidP="00C40EAE">
      <w:pPr>
        <w:sectPr w:rsidR="00EA76D7" w:rsidSect="0036749C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838" w:right="1417" w:bottom="1417" w:left="1417" w:header="567" w:footer="708" w:gutter="0"/>
          <w:cols w:space="708"/>
          <w:titlePg/>
          <w:docGrid w:linePitch="360"/>
        </w:sectPr>
      </w:pPr>
    </w:p>
    <w:sdt>
      <w:sdtPr>
        <w:rPr>
          <w:b w:val="0"/>
          <w:color w:val="auto"/>
          <w:sz w:val="22"/>
          <w:u w:val="none"/>
        </w:rPr>
        <w:id w:val="547500170"/>
        <w:docPartObj>
          <w:docPartGallery w:val="Table of Contents"/>
          <w:docPartUnique/>
        </w:docPartObj>
      </w:sdtPr>
      <w:sdtContent>
        <w:p w14:paraId="370783E8" w14:textId="77777777" w:rsidR="00D77F60" w:rsidRDefault="00D77F60" w:rsidP="00D77F60">
          <w:pPr>
            <w:pStyle w:val="NoSpacing"/>
          </w:pPr>
          <w:r>
            <w:t>Table des matières</w:t>
          </w:r>
        </w:p>
        <w:p w14:paraId="365C1E0B" w14:textId="77777777" w:rsidR="00D77F60" w:rsidRDefault="00D77F60" w:rsidP="00D77F60">
          <w:pPr>
            <w:pStyle w:val="NoSpacing"/>
          </w:pPr>
        </w:p>
        <w:p w14:paraId="665E2B4A" w14:textId="32FCF6C1" w:rsidR="003246B7" w:rsidRDefault="00D77F6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03211" w:history="1">
            <w:r w:rsidR="003246B7" w:rsidRPr="00ED346C">
              <w:rPr>
                <w:rStyle w:val="Hyperlink"/>
                <w:noProof/>
              </w:rPr>
              <w:t>1</w:t>
            </w:r>
            <w:r w:rsidR="003246B7"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="003246B7" w:rsidRPr="00ED346C">
              <w:rPr>
                <w:rStyle w:val="Hyperlink"/>
                <w:noProof/>
              </w:rPr>
              <w:t>Equipe</w:t>
            </w:r>
            <w:r w:rsidR="003246B7">
              <w:rPr>
                <w:noProof/>
                <w:webHidden/>
              </w:rPr>
              <w:tab/>
            </w:r>
            <w:r w:rsidR="003246B7">
              <w:rPr>
                <w:noProof/>
                <w:webHidden/>
              </w:rPr>
              <w:fldChar w:fldCharType="begin"/>
            </w:r>
            <w:r w:rsidR="003246B7">
              <w:rPr>
                <w:noProof/>
                <w:webHidden/>
              </w:rPr>
              <w:instrText xml:space="preserve"> PAGEREF _Toc215503211 \h </w:instrText>
            </w:r>
            <w:r w:rsidR="003246B7">
              <w:rPr>
                <w:noProof/>
                <w:webHidden/>
              </w:rPr>
            </w:r>
            <w:r w:rsidR="003246B7"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3</w:t>
            </w:r>
            <w:r w:rsidR="003246B7">
              <w:rPr>
                <w:noProof/>
                <w:webHidden/>
              </w:rPr>
              <w:fldChar w:fldCharType="end"/>
            </w:r>
          </w:hyperlink>
        </w:p>
        <w:p w14:paraId="45AFB496" w14:textId="423CB49F" w:rsidR="003246B7" w:rsidRDefault="003246B7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2" w:history="1">
            <w:r w:rsidRPr="00ED346C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BE41" w14:textId="07BD921B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3" w:history="1">
            <w:r w:rsidRPr="00ED346C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Product Backlog sélectionné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7C55" w14:textId="609F246B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4" w:history="1">
            <w:r w:rsidRPr="00ED346C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DOD (Definition of down)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B5FA" w14:textId="76406433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5" w:history="1">
            <w:r w:rsidRPr="00ED346C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Daily Scrum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A08D2" w14:textId="7CD0D8CD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6" w:history="1">
            <w:r w:rsidRPr="00ED346C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Vélocité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2154" w14:textId="50AFF8AA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7" w:history="1">
            <w:r w:rsidRPr="00ED346C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Sprint Review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86078" w14:textId="73B2291D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8" w:history="1">
            <w:r w:rsidRPr="00ED346C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Sprint Rétrospective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9A3F9" w14:textId="79BE8CA1" w:rsidR="003246B7" w:rsidRDefault="003246B7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19" w:history="1">
            <w:r w:rsidRPr="00ED346C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7322" w14:textId="2FA16366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20" w:history="1">
            <w:r w:rsidRPr="00ED346C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Product Backlog sélectionné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19394" w14:textId="0AC851CA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21" w:history="1">
            <w:r w:rsidRPr="00ED346C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DOD (Definition of down)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75F66" w14:textId="24555E9B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22" w:history="1">
            <w:r w:rsidRPr="00ED346C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Daily Scrum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7C3C" w14:textId="7DA7629C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23" w:history="1">
            <w:r w:rsidRPr="00ED346C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Vélocité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DBC6" w14:textId="346E9786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24" w:history="1">
            <w:r w:rsidRPr="00ED346C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Sprint Review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8E378" w14:textId="514235EE" w:rsidR="003246B7" w:rsidRDefault="003246B7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15503225" w:history="1">
            <w:r w:rsidRPr="00ED346C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fr-BE" w:eastAsia="fr-BE"/>
                <w14:ligatures w14:val="standardContextual"/>
              </w:rPr>
              <w:tab/>
            </w:r>
            <w:r w:rsidRPr="00ED346C">
              <w:rPr>
                <w:rStyle w:val="Hyperlink"/>
                <w:noProof/>
              </w:rPr>
              <w:t>Sprint Retrospective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D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9EA8A" w14:textId="254B3056" w:rsidR="00D77F60" w:rsidRDefault="00D77F60" w:rsidP="00D77F60">
          <w:r>
            <w:rPr>
              <w:b/>
              <w:bCs/>
            </w:rPr>
            <w:fldChar w:fldCharType="end"/>
          </w:r>
        </w:p>
      </w:sdtContent>
    </w:sdt>
    <w:p w14:paraId="5377A59F" w14:textId="77777777" w:rsidR="00D77F60" w:rsidRDefault="00D77F60" w:rsidP="00D77F60">
      <w:pPr>
        <w:contextualSpacing w:val="0"/>
        <w:sectPr w:rsidR="00D77F60" w:rsidSect="0036749C">
          <w:pgSz w:w="11906" w:h="16838"/>
          <w:pgMar w:top="1418" w:right="1417" w:bottom="1417" w:left="1417" w:header="426" w:footer="708" w:gutter="0"/>
          <w:cols w:space="720"/>
        </w:sectPr>
      </w:pPr>
    </w:p>
    <w:p w14:paraId="30199769" w14:textId="5638EC17" w:rsidR="00D77F60" w:rsidRDefault="00D77F60" w:rsidP="00956CA5">
      <w:pPr>
        <w:pStyle w:val="Heading1"/>
        <w:numPr>
          <w:ilvl w:val="0"/>
          <w:numId w:val="4"/>
        </w:numPr>
        <w:spacing w:before="0"/>
      </w:pPr>
      <w:r>
        <w:lastRenderedPageBreak/>
        <w:t xml:space="preserve"> </w:t>
      </w:r>
      <w:bookmarkStart w:id="0" w:name="_Toc215503211"/>
      <w:r w:rsidR="0082579A">
        <w:t>Equipe</w:t>
      </w:r>
      <w:bookmarkEnd w:id="0"/>
    </w:p>
    <w:p w14:paraId="60D25808" w14:textId="77777777" w:rsidR="00D77F60" w:rsidRDefault="00D77F60" w:rsidP="00D77F60"/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023"/>
        <w:gridCol w:w="1062"/>
        <w:gridCol w:w="2933"/>
      </w:tblGrid>
      <w:tr w:rsidR="0082579A" w:rsidRPr="00243119" w14:paraId="2968E186" w14:textId="77777777" w:rsidTr="00C40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698389" w14:textId="77777777" w:rsidR="0082579A" w:rsidRPr="00243119" w:rsidRDefault="0082579A" w:rsidP="00C40C07">
            <w:r w:rsidRPr="00243119">
              <w:t>Rôle</w:t>
            </w:r>
          </w:p>
        </w:tc>
        <w:tc>
          <w:tcPr>
            <w:tcW w:w="0" w:type="auto"/>
            <w:hideMark/>
          </w:tcPr>
          <w:p w14:paraId="0CE7E4FB" w14:textId="77777777" w:rsidR="0082579A" w:rsidRPr="00243119" w:rsidRDefault="0082579A" w:rsidP="00C40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3119">
              <w:t>Nom</w:t>
            </w:r>
          </w:p>
        </w:tc>
        <w:tc>
          <w:tcPr>
            <w:tcW w:w="0" w:type="auto"/>
            <w:hideMark/>
          </w:tcPr>
          <w:p w14:paraId="37482C3A" w14:textId="77777777" w:rsidR="0082579A" w:rsidRPr="00243119" w:rsidRDefault="0082579A" w:rsidP="00C40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3119">
              <w:t>Prénom</w:t>
            </w:r>
          </w:p>
        </w:tc>
        <w:tc>
          <w:tcPr>
            <w:tcW w:w="0" w:type="auto"/>
            <w:hideMark/>
          </w:tcPr>
          <w:p w14:paraId="66D58C01" w14:textId="77777777" w:rsidR="0082579A" w:rsidRPr="00243119" w:rsidRDefault="0082579A" w:rsidP="00C40C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43119">
              <w:t>Email</w:t>
            </w:r>
          </w:p>
        </w:tc>
      </w:tr>
      <w:tr w:rsidR="0082579A" w:rsidRPr="00243119" w14:paraId="28DA8F81" w14:textId="77777777" w:rsidTr="00C40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09F62" w14:textId="77777777" w:rsidR="0082579A" w:rsidRPr="00243119" w:rsidRDefault="0082579A" w:rsidP="00C40C07">
            <w:r w:rsidRPr="00243119">
              <w:t>Scrum Master</w:t>
            </w:r>
          </w:p>
        </w:tc>
        <w:tc>
          <w:tcPr>
            <w:tcW w:w="0" w:type="auto"/>
            <w:hideMark/>
          </w:tcPr>
          <w:p w14:paraId="280F33F1" w14:textId="488B57C8" w:rsidR="0082579A" w:rsidRPr="00243119" w:rsidRDefault="0008779B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Debande</w:t>
            </w:r>
          </w:p>
        </w:tc>
        <w:tc>
          <w:tcPr>
            <w:tcW w:w="0" w:type="auto"/>
            <w:hideMark/>
          </w:tcPr>
          <w:p w14:paraId="6A486703" w14:textId="2A10E842" w:rsidR="0082579A" w:rsidRPr="00243119" w:rsidRDefault="0008779B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Aurélien</w:t>
            </w:r>
          </w:p>
        </w:tc>
        <w:tc>
          <w:tcPr>
            <w:tcW w:w="0" w:type="auto"/>
            <w:hideMark/>
          </w:tcPr>
          <w:p w14:paraId="76A4BC59" w14:textId="61744208" w:rsidR="0082579A" w:rsidRPr="00243119" w:rsidRDefault="0008779B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aurelien.debande@std.heh.be</w:t>
            </w:r>
          </w:p>
        </w:tc>
      </w:tr>
      <w:tr w:rsidR="0082579A" w:rsidRPr="00243119" w14:paraId="32697F1F" w14:textId="77777777" w:rsidTr="00C40C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145D" w14:textId="77777777" w:rsidR="0082579A" w:rsidRPr="00243119" w:rsidRDefault="0082579A" w:rsidP="00C40C07">
            <w:r w:rsidRPr="00243119">
              <w:t>Développeur</w:t>
            </w:r>
          </w:p>
        </w:tc>
        <w:tc>
          <w:tcPr>
            <w:tcW w:w="0" w:type="auto"/>
            <w:hideMark/>
          </w:tcPr>
          <w:p w14:paraId="5ADA1F15" w14:textId="5DE11D6F" w:rsidR="0082579A" w:rsidRPr="00243119" w:rsidRDefault="00A36CA9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Morelli</w:t>
            </w:r>
          </w:p>
        </w:tc>
        <w:tc>
          <w:tcPr>
            <w:tcW w:w="0" w:type="auto"/>
            <w:hideMark/>
          </w:tcPr>
          <w:p w14:paraId="7CE746A9" w14:textId="556209E1" w:rsidR="0082579A" w:rsidRPr="00243119" w:rsidRDefault="00A36CA9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Ugo</w:t>
            </w:r>
          </w:p>
        </w:tc>
        <w:tc>
          <w:tcPr>
            <w:tcW w:w="0" w:type="auto"/>
            <w:hideMark/>
          </w:tcPr>
          <w:p w14:paraId="4F8EC006" w14:textId="78E3C493" w:rsidR="0082579A" w:rsidRPr="00243119" w:rsidRDefault="00A36CA9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ugo.morelli@std.heh.be</w:t>
            </w:r>
          </w:p>
        </w:tc>
      </w:tr>
      <w:tr w:rsidR="0082579A" w:rsidRPr="00243119" w14:paraId="66A602C1" w14:textId="77777777" w:rsidTr="00C40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E930B" w14:textId="77777777" w:rsidR="0082579A" w:rsidRPr="00243119" w:rsidRDefault="0082579A" w:rsidP="00C40C07">
            <w:r w:rsidRPr="00243119">
              <w:t>Développeur</w:t>
            </w:r>
          </w:p>
        </w:tc>
        <w:tc>
          <w:tcPr>
            <w:tcW w:w="0" w:type="auto"/>
            <w:hideMark/>
          </w:tcPr>
          <w:p w14:paraId="3F9BCB1D" w14:textId="3EAEA1EA" w:rsidR="0082579A" w:rsidRPr="00243119" w:rsidRDefault="00A36CA9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Motte</w:t>
            </w:r>
          </w:p>
        </w:tc>
        <w:tc>
          <w:tcPr>
            <w:tcW w:w="0" w:type="auto"/>
            <w:hideMark/>
          </w:tcPr>
          <w:p w14:paraId="56CBE143" w14:textId="2F9BDA88" w:rsidR="0082579A" w:rsidRPr="00243119" w:rsidRDefault="00A36CA9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Yann</w:t>
            </w:r>
          </w:p>
        </w:tc>
        <w:tc>
          <w:tcPr>
            <w:tcW w:w="0" w:type="auto"/>
            <w:hideMark/>
          </w:tcPr>
          <w:p w14:paraId="77E416F0" w14:textId="7E8B1A31" w:rsidR="0082579A" w:rsidRDefault="00261A5E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D796F">
              <w:t>yann.motte@std.heh.be</w:t>
            </w:r>
          </w:p>
          <w:p w14:paraId="668DBD5A" w14:textId="5747E144" w:rsidR="00261A5E" w:rsidRPr="00243119" w:rsidRDefault="00261A5E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1A5E" w:rsidRPr="00243119" w14:paraId="3F03EC0D" w14:textId="77777777" w:rsidTr="00C40C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B852DB" w14:textId="19BD4C09" w:rsidR="00261A5E" w:rsidRPr="00243119" w:rsidRDefault="00261A5E" w:rsidP="00C40C07">
            <w:r>
              <w:t>Développeur</w:t>
            </w:r>
          </w:p>
        </w:tc>
        <w:tc>
          <w:tcPr>
            <w:tcW w:w="0" w:type="auto"/>
          </w:tcPr>
          <w:p w14:paraId="644F7180" w14:textId="60CA7E90" w:rsidR="00261A5E" w:rsidRDefault="00903A62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Rousche</w:t>
            </w:r>
          </w:p>
        </w:tc>
        <w:tc>
          <w:tcPr>
            <w:tcW w:w="0" w:type="auto"/>
          </w:tcPr>
          <w:p w14:paraId="56C22273" w14:textId="37967034" w:rsidR="00261A5E" w:rsidRDefault="00D0631B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Aurélien</w:t>
            </w:r>
          </w:p>
        </w:tc>
        <w:tc>
          <w:tcPr>
            <w:tcW w:w="0" w:type="auto"/>
          </w:tcPr>
          <w:p w14:paraId="70B085A5" w14:textId="33E41F53" w:rsidR="00261A5E" w:rsidRDefault="003D796F" w:rsidP="00C40C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D0631B">
              <w:t>urelien.rousche@std.heh.be</w:t>
            </w:r>
          </w:p>
        </w:tc>
      </w:tr>
      <w:tr w:rsidR="0082579A" w:rsidRPr="00243119" w14:paraId="6DFD5FD0" w14:textId="77777777" w:rsidTr="00C40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496E2" w14:textId="77777777" w:rsidR="0082579A" w:rsidRPr="00243119" w:rsidRDefault="0082579A" w:rsidP="00C40C07">
            <w:r w:rsidRPr="00243119">
              <w:t>Développeur</w:t>
            </w:r>
          </w:p>
        </w:tc>
        <w:tc>
          <w:tcPr>
            <w:tcW w:w="0" w:type="auto"/>
            <w:hideMark/>
          </w:tcPr>
          <w:p w14:paraId="55DD1DBD" w14:textId="12B425E6" w:rsidR="0082579A" w:rsidRPr="00243119" w:rsidRDefault="001B251B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Staquet</w:t>
            </w:r>
          </w:p>
        </w:tc>
        <w:tc>
          <w:tcPr>
            <w:tcW w:w="0" w:type="auto"/>
            <w:hideMark/>
          </w:tcPr>
          <w:p w14:paraId="1ECAB9FF" w14:textId="48314DC2" w:rsidR="0082579A" w:rsidRPr="00243119" w:rsidRDefault="001B251B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Esteban</w:t>
            </w:r>
          </w:p>
        </w:tc>
        <w:tc>
          <w:tcPr>
            <w:tcW w:w="0" w:type="auto"/>
            <w:hideMark/>
          </w:tcPr>
          <w:p w14:paraId="624E3969" w14:textId="441D6A30" w:rsidR="001B251B" w:rsidRPr="00243119" w:rsidRDefault="00261A5E" w:rsidP="00C40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1B251B">
              <w:t>steban.staquet@std.heh.be</w:t>
            </w:r>
          </w:p>
        </w:tc>
      </w:tr>
    </w:tbl>
    <w:p w14:paraId="4CCB2362" w14:textId="33C0EF27" w:rsidR="0037102E" w:rsidRDefault="0037102E" w:rsidP="0037102E">
      <w:pPr>
        <w:pStyle w:val="ListParagraph"/>
      </w:pPr>
    </w:p>
    <w:p w14:paraId="4C510470" w14:textId="4F94F00A" w:rsidR="00D77F60" w:rsidRDefault="0082579A" w:rsidP="00956CA5">
      <w:pPr>
        <w:pStyle w:val="Heading1"/>
        <w:numPr>
          <w:ilvl w:val="0"/>
          <w:numId w:val="4"/>
        </w:numPr>
      </w:pPr>
      <w:bookmarkStart w:id="1" w:name="_Toc215503212"/>
      <w:r>
        <w:t>Sprin</w:t>
      </w:r>
      <w:r w:rsidR="00827E02">
        <w:t>t</w:t>
      </w:r>
      <w:r>
        <w:t xml:space="preserve"> 1</w:t>
      </w:r>
      <w:bookmarkEnd w:id="1"/>
    </w:p>
    <w:p w14:paraId="5B2414BA" w14:textId="77777777" w:rsidR="00D77F60" w:rsidRDefault="00D77F60" w:rsidP="00D77F60"/>
    <w:p w14:paraId="123C0DD2" w14:textId="6EC193F1" w:rsidR="00393A5B" w:rsidRDefault="0082579A" w:rsidP="00956CA5">
      <w:pPr>
        <w:pStyle w:val="Heading2"/>
        <w:numPr>
          <w:ilvl w:val="1"/>
          <w:numId w:val="4"/>
        </w:numPr>
      </w:pPr>
      <w:bookmarkStart w:id="2" w:name="_Toc215503213"/>
      <w:r>
        <w:t>Product Backlog sélectionné</w:t>
      </w:r>
      <w:r w:rsidR="00393A5B">
        <w:t> :</w:t>
      </w:r>
      <w:bookmarkEnd w:id="2"/>
    </w:p>
    <w:p w14:paraId="24EAFA7F" w14:textId="77777777" w:rsidR="00393A5B" w:rsidRDefault="00393A5B" w:rsidP="00393A5B"/>
    <w:p w14:paraId="2EFBF569" w14:textId="48A5264F" w:rsidR="0082579A" w:rsidRDefault="0067082B" w:rsidP="0082579A">
      <w:pPr>
        <w:ind w:left="576"/>
      </w:pPr>
      <w:r w:rsidRPr="0067082B">
        <w:t>Liste des User Stories sélectionnées pour ce sprint avec leur estimation en points d’effort :</w:t>
      </w:r>
      <w:r w:rsidR="00EB62D1">
        <w:br/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3540"/>
        <w:gridCol w:w="2671"/>
      </w:tblGrid>
      <w:tr w:rsidR="0082579A" w:rsidRPr="00D23034" w14:paraId="33805B98" w14:textId="77777777" w:rsidTr="00C40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865F6" w14:textId="77777777" w:rsidR="0082579A" w:rsidRPr="00D23034" w:rsidRDefault="0082579A" w:rsidP="00C40C07">
            <w:pPr>
              <w:spacing w:after="160" w:line="259" w:lineRule="auto"/>
            </w:pPr>
            <w:r w:rsidRPr="00D23034">
              <w:t>N° User Story</w:t>
            </w:r>
          </w:p>
        </w:tc>
        <w:tc>
          <w:tcPr>
            <w:tcW w:w="0" w:type="auto"/>
            <w:hideMark/>
          </w:tcPr>
          <w:p w14:paraId="7A4C48A8" w14:textId="77777777" w:rsidR="0082579A" w:rsidRPr="00D23034" w:rsidRDefault="0082579A" w:rsidP="00C40C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3034">
              <w:t>Description</w:t>
            </w:r>
          </w:p>
        </w:tc>
        <w:tc>
          <w:tcPr>
            <w:tcW w:w="0" w:type="auto"/>
            <w:hideMark/>
          </w:tcPr>
          <w:p w14:paraId="5B8C615F" w14:textId="77777777" w:rsidR="0082579A" w:rsidRPr="00D23034" w:rsidRDefault="0082579A" w:rsidP="00C40C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3034">
              <w:t>Estimation (Points d'effort)</w:t>
            </w:r>
          </w:p>
        </w:tc>
      </w:tr>
      <w:tr w:rsidR="0082579A" w:rsidRPr="00D23034" w14:paraId="2EFE1BC4" w14:textId="77777777" w:rsidTr="00C40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6A724" w14:textId="092B483F" w:rsidR="0082579A" w:rsidRPr="00D23034" w:rsidRDefault="00BA3A34" w:rsidP="00BA3A34">
            <w:pPr>
              <w:spacing w:after="160" w:line="259" w:lineRule="auto"/>
              <w:jc w:val="center"/>
            </w:pPr>
            <w:r>
              <w:t>1</w:t>
            </w:r>
          </w:p>
        </w:tc>
        <w:tc>
          <w:tcPr>
            <w:tcW w:w="0" w:type="auto"/>
            <w:hideMark/>
          </w:tcPr>
          <w:p w14:paraId="5786F082" w14:textId="41FF3AAB" w:rsidR="0082579A" w:rsidRPr="00D23034" w:rsidRDefault="00C86A18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Adressage Réseau</w:t>
            </w:r>
          </w:p>
        </w:tc>
        <w:tc>
          <w:tcPr>
            <w:tcW w:w="0" w:type="auto"/>
            <w:hideMark/>
          </w:tcPr>
          <w:p w14:paraId="6EC5A2A9" w14:textId="777A83A4" w:rsidR="0082579A" w:rsidRPr="00D23034" w:rsidRDefault="00C86A18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F7250B" w:rsidRPr="00D23034" w14:paraId="66CD4DB4" w14:textId="77777777" w:rsidTr="00C40C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9D413F" w14:textId="22A8AD6C" w:rsidR="00F7250B" w:rsidRDefault="00F7250B" w:rsidP="00BA3A34">
            <w:pPr>
              <w:spacing w:after="160" w:line="259" w:lineRule="auto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6DCC2DD" w14:textId="3FB5F655" w:rsidR="00F7250B" w:rsidRDefault="00F7250B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Script de </w:t>
            </w:r>
            <w:r w:rsidR="0043478A">
              <w:t>nettoyage de csv</w:t>
            </w:r>
          </w:p>
        </w:tc>
        <w:tc>
          <w:tcPr>
            <w:tcW w:w="0" w:type="auto"/>
          </w:tcPr>
          <w:p w14:paraId="5E2C5BDE" w14:textId="42B7EF19" w:rsidR="00F7250B" w:rsidRDefault="0043478A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82579A" w:rsidRPr="00D23034" w14:paraId="73942DFD" w14:textId="77777777" w:rsidTr="00C40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BF71B" w14:textId="230B6A01" w:rsidR="0082579A" w:rsidRPr="00D23034" w:rsidRDefault="00F7250B" w:rsidP="00BA3A34">
            <w:pPr>
              <w:spacing w:after="160" w:line="259" w:lineRule="auto"/>
              <w:jc w:val="center"/>
            </w:pPr>
            <w:r>
              <w:t>3</w:t>
            </w:r>
          </w:p>
        </w:tc>
        <w:tc>
          <w:tcPr>
            <w:tcW w:w="0" w:type="auto"/>
            <w:hideMark/>
          </w:tcPr>
          <w:p w14:paraId="5FC3BCE5" w14:textId="64063B05" w:rsidR="0082579A" w:rsidRPr="00D23034" w:rsidRDefault="00C86A18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Création de la machine Virtuelle</w:t>
            </w:r>
          </w:p>
        </w:tc>
        <w:tc>
          <w:tcPr>
            <w:tcW w:w="0" w:type="auto"/>
            <w:hideMark/>
          </w:tcPr>
          <w:p w14:paraId="73328138" w14:textId="5E131CBC" w:rsidR="0082579A" w:rsidRPr="00D23034" w:rsidRDefault="00C86A18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82579A" w:rsidRPr="00D23034" w14:paraId="6D209CFB" w14:textId="77777777" w:rsidTr="00C40C0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52B70" w14:textId="63705D49" w:rsidR="0082579A" w:rsidRPr="00D23034" w:rsidRDefault="00F7250B" w:rsidP="00BA3A34">
            <w:pPr>
              <w:spacing w:after="160" w:line="259" w:lineRule="auto"/>
              <w:jc w:val="center"/>
            </w:pPr>
            <w:r>
              <w:t>4</w:t>
            </w:r>
          </w:p>
        </w:tc>
        <w:tc>
          <w:tcPr>
            <w:tcW w:w="0" w:type="auto"/>
            <w:hideMark/>
          </w:tcPr>
          <w:p w14:paraId="3F502A26" w14:textId="10126468" w:rsidR="0082579A" w:rsidRPr="00D23034" w:rsidRDefault="00345669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 et installation</w:t>
            </w:r>
            <w:r w:rsidR="00C86A18">
              <w:t xml:space="preserve"> du DHCP</w:t>
            </w:r>
          </w:p>
        </w:tc>
        <w:tc>
          <w:tcPr>
            <w:tcW w:w="0" w:type="auto"/>
            <w:hideMark/>
          </w:tcPr>
          <w:p w14:paraId="016DD212" w14:textId="49959CD0" w:rsidR="0082579A" w:rsidRPr="00D23034" w:rsidRDefault="00C86A18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2579A" w:rsidRPr="00D23034" w14:paraId="041BA168" w14:textId="77777777" w:rsidTr="00AC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333BFA" w14:textId="68EA1C12" w:rsidR="0082579A" w:rsidRPr="00D23034" w:rsidRDefault="00F7250B" w:rsidP="00BA3A34">
            <w:pPr>
              <w:spacing w:after="160" w:line="259" w:lineRule="auto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390AF54" w14:textId="135F11AF" w:rsidR="0082579A" w:rsidRPr="00D23034" w:rsidRDefault="00345669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Configuration et installation du </w:t>
            </w:r>
            <w:r w:rsidR="00E050A1">
              <w:t>DNS</w:t>
            </w:r>
          </w:p>
        </w:tc>
        <w:tc>
          <w:tcPr>
            <w:tcW w:w="0" w:type="auto"/>
          </w:tcPr>
          <w:p w14:paraId="00A2E443" w14:textId="68A8C0A2" w:rsidR="0082579A" w:rsidRPr="00D23034" w:rsidRDefault="00E050A1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E050A1" w:rsidRPr="00D23034" w14:paraId="61A610BD" w14:textId="77777777" w:rsidTr="00AC7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2885F" w14:textId="5B5B1802" w:rsidR="00E050A1" w:rsidRDefault="00F7250B" w:rsidP="00BA3A34">
            <w:pPr>
              <w:spacing w:after="160" w:line="259" w:lineRule="auto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3965CA1" w14:textId="2C85DE09" w:rsidR="00E050A1" w:rsidRDefault="00345669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 et installation de l’AD</w:t>
            </w:r>
          </w:p>
        </w:tc>
        <w:tc>
          <w:tcPr>
            <w:tcW w:w="0" w:type="auto"/>
          </w:tcPr>
          <w:p w14:paraId="6A6C8E90" w14:textId="20E983AD" w:rsidR="00E050A1" w:rsidRDefault="000B0CEB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E050A1" w:rsidRPr="00D23034" w14:paraId="0B9BB727" w14:textId="77777777" w:rsidTr="00AC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462E0E" w14:textId="49858769" w:rsidR="00E050A1" w:rsidRDefault="00F7250B" w:rsidP="00BA3A34">
            <w:pPr>
              <w:spacing w:after="160" w:line="259" w:lineRule="auto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616194EB" w14:textId="2F3D3B9D" w:rsidR="00E050A1" w:rsidRDefault="000B0CEB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 de création des User</w:t>
            </w:r>
            <w:r w:rsidR="00F7250B">
              <w:t>, UO et GG</w:t>
            </w:r>
          </w:p>
        </w:tc>
        <w:tc>
          <w:tcPr>
            <w:tcW w:w="0" w:type="auto"/>
          </w:tcPr>
          <w:p w14:paraId="779AE04C" w14:textId="255C7238" w:rsidR="00E050A1" w:rsidRDefault="0043478A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050A1" w:rsidRPr="00D23034" w14:paraId="4EB80E4C" w14:textId="77777777" w:rsidTr="00AC7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CE0A3D" w14:textId="5E13E714" w:rsidR="00E050A1" w:rsidRDefault="00700E40" w:rsidP="00BA3A34">
            <w:pPr>
              <w:spacing w:after="160" w:line="259" w:lineRule="auto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4E6BB368" w14:textId="1A71487D" w:rsidR="00E050A1" w:rsidRDefault="0037703F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Configuration du Switch</w:t>
            </w:r>
          </w:p>
        </w:tc>
        <w:tc>
          <w:tcPr>
            <w:tcW w:w="0" w:type="auto"/>
          </w:tcPr>
          <w:p w14:paraId="14CE7054" w14:textId="06F6A7AC" w:rsidR="00E050A1" w:rsidRDefault="0037703F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E050A1" w:rsidRPr="00D23034" w14:paraId="7D20960F" w14:textId="77777777" w:rsidTr="00AC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0953E7" w14:textId="7C368F4A" w:rsidR="00E050A1" w:rsidRDefault="00131F69" w:rsidP="00BA3A34">
            <w:pPr>
              <w:spacing w:after="160" w:line="259" w:lineRule="auto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2EE473AD" w14:textId="46B7F50E" w:rsidR="00E050A1" w:rsidRDefault="000A5826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Création des quotas </w:t>
            </w:r>
          </w:p>
        </w:tc>
        <w:tc>
          <w:tcPr>
            <w:tcW w:w="0" w:type="auto"/>
          </w:tcPr>
          <w:p w14:paraId="0D367484" w14:textId="7C6EA596" w:rsidR="00E050A1" w:rsidRDefault="000A5826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43039" w:rsidRPr="00D23034" w14:paraId="6AEF55F5" w14:textId="77777777" w:rsidTr="00AC7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6A57C" w14:textId="6DC87424" w:rsidR="00543039" w:rsidRDefault="00543039" w:rsidP="00BA3A34">
            <w:pPr>
              <w:spacing w:after="160" w:line="259" w:lineRule="auto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61B738EC" w14:textId="70FFBBE6" w:rsidR="00543039" w:rsidRDefault="00543039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Création des GPOs</w:t>
            </w:r>
          </w:p>
        </w:tc>
        <w:tc>
          <w:tcPr>
            <w:tcW w:w="0" w:type="auto"/>
          </w:tcPr>
          <w:p w14:paraId="4D0F9C63" w14:textId="0DDD40FD" w:rsidR="00543039" w:rsidRDefault="00543039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</w:tr>
      <w:tr w:rsidR="00E050A1" w:rsidRPr="00D23034" w14:paraId="0E98FA46" w14:textId="77777777" w:rsidTr="00AC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29C0CC" w14:textId="378421C6" w:rsidR="00E050A1" w:rsidRDefault="0085297F" w:rsidP="00BA3A34">
            <w:pPr>
              <w:spacing w:after="160" w:line="259" w:lineRule="auto"/>
              <w:jc w:val="center"/>
            </w:pPr>
            <w:r>
              <w:t>1</w:t>
            </w:r>
            <w:r w:rsidR="00543039">
              <w:t>1</w:t>
            </w:r>
          </w:p>
        </w:tc>
        <w:tc>
          <w:tcPr>
            <w:tcW w:w="0" w:type="auto"/>
          </w:tcPr>
          <w:p w14:paraId="6AD63BFB" w14:textId="220B8A48" w:rsidR="00E050A1" w:rsidRDefault="0085297F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Création des partages</w:t>
            </w:r>
          </w:p>
        </w:tc>
        <w:tc>
          <w:tcPr>
            <w:tcW w:w="0" w:type="auto"/>
          </w:tcPr>
          <w:p w14:paraId="37C7FF46" w14:textId="2FC4BC42" w:rsidR="00E050A1" w:rsidRDefault="0085297F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543039" w:rsidRPr="00D23034" w14:paraId="465588D5" w14:textId="77777777" w:rsidTr="00AC7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15C410" w14:textId="78E9AF33" w:rsidR="00543039" w:rsidRDefault="00543039" w:rsidP="00BA3A34">
            <w:pPr>
              <w:spacing w:after="160" w:line="259" w:lineRule="auto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530F8901" w14:textId="01D8496C" w:rsidR="00543039" w:rsidRDefault="00543039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 sur les partages</w:t>
            </w:r>
          </w:p>
        </w:tc>
        <w:tc>
          <w:tcPr>
            <w:tcW w:w="0" w:type="auto"/>
          </w:tcPr>
          <w:p w14:paraId="1607DA7C" w14:textId="6185751F" w:rsidR="00543039" w:rsidRDefault="00543039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E050A1" w:rsidRPr="00D23034" w14:paraId="7B0A6407" w14:textId="77777777" w:rsidTr="00AC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C5FABE" w14:textId="0629EFA7" w:rsidR="00E050A1" w:rsidRDefault="0085297F" w:rsidP="00BA3A34">
            <w:pPr>
              <w:spacing w:after="160" w:line="259" w:lineRule="auto"/>
              <w:jc w:val="center"/>
            </w:pPr>
            <w:r>
              <w:t>1</w:t>
            </w:r>
            <w:r w:rsidR="00543039">
              <w:t>3</w:t>
            </w:r>
          </w:p>
        </w:tc>
        <w:tc>
          <w:tcPr>
            <w:tcW w:w="0" w:type="auto"/>
          </w:tcPr>
          <w:p w14:paraId="4F30FE0D" w14:textId="2AAE8087" w:rsidR="00E050A1" w:rsidRDefault="0085297F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Création d’un plan de sauvegarde</w:t>
            </w:r>
          </w:p>
        </w:tc>
        <w:tc>
          <w:tcPr>
            <w:tcW w:w="0" w:type="auto"/>
          </w:tcPr>
          <w:p w14:paraId="258F06F3" w14:textId="038583E1" w:rsidR="00E050A1" w:rsidRDefault="0085297F" w:rsidP="00BA3A34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E050A1" w:rsidRPr="00D23034" w14:paraId="68F43599" w14:textId="77777777" w:rsidTr="00AC72C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AC52E2" w14:textId="3018A6BA" w:rsidR="00E050A1" w:rsidRDefault="0085297F" w:rsidP="00BA3A34">
            <w:pPr>
              <w:spacing w:after="160" w:line="259" w:lineRule="auto"/>
              <w:jc w:val="center"/>
            </w:pPr>
            <w:r>
              <w:t>1</w:t>
            </w:r>
            <w:r w:rsidR="00543039">
              <w:t>4</w:t>
            </w:r>
            <w:r>
              <w:t xml:space="preserve"> </w:t>
            </w:r>
          </w:p>
        </w:tc>
        <w:tc>
          <w:tcPr>
            <w:tcW w:w="0" w:type="auto"/>
          </w:tcPr>
          <w:p w14:paraId="65F48922" w14:textId="1A43A72D" w:rsidR="00E050A1" w:rsidRDefault="0085297F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Création d’un DHCP de Backup</w:t>
            </w:r>
          </w:p>
        </w:tc>
        <w:tc>
          <w:tcPr>
            <w:tcW w:w="0" w:type="auto"/>
          </w:tcPr>
          <w:p w14:paraId="713DBFCE" w14:textId="3071328E" w:rsidR="00E050A1" w:rsidRDefault="0085297F" w:rsidP="00BA3A34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1592EFAD" w14:textId="77777777" w:rsidR="0082579A" w:rsidRDefault="0082579A" w:rsidP="0082579A">
      <w:pPr>
        <w:ind w:left="576"/>
      </w:pPr>
    </w:p>
    <w:p w14:paraId="33368AC3" w14:textId="77777777" w:rsidR="0082579A" w:rsidRDefault="0082579A" w:rsidP="0082579A">
      <w:pPr>
        <w:ind w:left="576"/>
      </w:pPr>
    </w:p>
    <w:p w14:paraId="50ABFF02" w14:textId="177C0DBB" w:rsidR="00AB06F1" w:rsidRDefault="00AC3AB9" w:rsidP="00956CA5">
      <w:pPr>
        <w:pStyle w:val="Heading2"/>
        <w:numPr>
          <w:ilvl w:val="1"/>
          <w:numId w:val="4"/>
        </w:numPr>
      </w:pPr>
      <w:bookmarkStart w:id="3" w:name="_Toc170276"/>
      <w:bookmarkStart w:id="4" w:name="_Toc215503214"/>
      <w:r>
        <w:t xml:space="preserve">DOD (Definition of down) </w:t>
      </w:r>
      <w:r w:rsidR="00AB06F1">
        <w:t>:</w:t>
      </w:r>
      <w:bookmarkEnd w:id="3"/>
      <w:bookmarkEnd w:id="4"/>
      <w:r w:rsidR="00AB06F1">
        <w:t xml:space="preserve"> </w:t>
      </w:r>
    </w:p>
    <w:p w14:paraId="3D7418BF" w14:textId="77777777" w:rsidR="005F02A6" w:rsidRDefault="005F02A6" w:rsidP="005F02A6"/>
    <w:p w14:paraId="7E7FB54D" w14:textId="013381E2" w:rsidR="005F02A6" w:rsidRDefault="005F02A6" w:rsidP="00792121">
      <w:pPr>
        <w:pStyle w:val="ListParagraph"/>
        <w:numPr>
          <w:ilvl w:val="0"/>
          <w:numId w:val="17"/>
        </w:numPr>
      </w:pPr>
      <w:r>
        <w:t xml:space="preserve">Le </w:t>
      </w:r>
      <w:r w:rsidR="00792121">
        <w:t xml:space="preserve">script de déploiement est </w:t>
      </w:r>
      <w:r w:rsidR="00117E7F">
        <w:t>relu et validé par un pair</w:t>
      </w:r>
    </w:p>
    <w:p w14:paraId="0A5267ED" w14:textId="335D3A92" w:rsidR="005F02A6" w:rsidRDefault="005F02A6" w:rsidP="005F02A6">
      <w:pPr>
        <w:pStyle w:val="ListParagraph"/>
        <w:numPr>
          <w:ilvl w:val="0"/>
          <w:numId w:val="17"/>
        </w:numPr>
      </w:pPr>
      <w:r>
        <w:t>Le déploiement sur l’environnement de test est effectué</w:t>
      </w:r>
      <w:r w:rsidR="00651C2A">
        <w:t xml:space="preserve"> et fonctionnel</w:t>
      </w:r>
    </w:p>
    <w:p w14:paraId="637FF020" w14:textId="6EFAE296" w:rsidR="00EC372C" w:rsidRDefault="0018387E" w:rsidP="00465FAC">
      <w:pPr>
        <w:pStyle w:val="ListParagraph"/>
        <w:numPr>
          <w:ilvl w:val="0"/>
          <w:numId w:val="17"/>
        </w:numPr>
      </w:pPr>
      <w:r>
        <w:t>L’intégration continue est passée sans erreur</w:t>
      </w:r>
    </w:p>
    <w:p w14:paraId="05AB2589" w14:textId="387113E8" w:rsidR="004A235E" w:rsidRDefault="004A235E" w:rsidP="00465FAC">
      <w:pPr>
        <w:pStyle w:val="ListParagraph"/>
        <w:numPr>
          <w:ilvl w:val="0"/>
          <w:numId w:val="17"/>
        </w:numPr>
      </w:pPr>
      <w:r>
        <w:t>La U.S a été confirmé valide sur le server de production</w:t>
      </w:r>
    </w:p>
    <w:p w14:paraId="2FBF4DEA" w14:textId="6B5D7E2D" w:rsidR="009D147D" w:rsidRDefault="00117E7F" w:rsidP="005F02A6">
      <w:pPr>
        <w:pStyle w:val="ListParagraph"/>
        <w:numPr>
          <w:ilvl w:val="0"/>
          <w:numId w:val="17"/>
        </w:numPr>
      </w:pPr>
      <w:r>
        <w:t>La User</w:t>
      </w:r>
      <w:r w:rsidR="005F02A6">
        <w:t xml:space="preserve"> Story satisfait les critères d’acceptation définis</w:t>
      </w:r>
    </w:p>
    <w:p w14:paraId="37CFC3F8" w14:textId="77777777" w:rsidR="009D147D" w:rsidRDefault="009D147D" w:rsidP="005F02A6"/>
    <w:p w14:paraId="0056E8E3" w14:textId="1A9692EA" w:rsidR="001E432C" w:rsidRPr="001E432C" w:rsidRDefault="001E432C" w:rsidP="00626E5F">
      <w:pPr>
        <w:pStyle w:val="Heading2"/>
        <w:numPr>
          <w:ilvl w:val="1"/>
          <w:numId w:val="4"/>
        </w:numPr>
      </w:pPr>
      <w:bookmarkStart w:id="5" w:name="_Toc215503215"/>
      <w:r>
        <w:lastRenderedPageBreak/>
        <w:t xml:space="preserve">Daily Scrum </w:t>
      </w:r>
      <w:r w:rsidR="006E37DD" w:rsidRPr="006558BA">
        <w:t>:</w:t>
      </w:r>
      <w:bookmarkEnd w:id="5"/>
      <w:r w:rsidR="00210248">
        <w:br/>
      </w:r>
    </w:p>
    <w:p w14:paraId="0F66F18D" w14:textId="6FBC46E7" w:rsidR="001E432C" w:rsidRDefault="0040051E" w:rsidP="0040051E">
      <w:pPr>
        <w:ind w:right="808"/>
        <w:jc w:val="both"/>
        <w:rPr>
          <w:rFonts w:ascii="Times New Roman" w:hAnsi="Times New Roman" w:cs="Times New Roman"/>
          <w:sz w:val="24"/>
        </w:rPr>
      </w:pPr>
      <w:hyperlink r:id="rId15" w:history="1">
        <w:r w:rsidRPr="004307A8">
          <w:rPr>
            <w:rStyle w:val="Hyperlink"/>
            <w:rFonts w:ascii="Times New Roman" w:hAnsi="Times New Roman" w:cs="Times New Roman"/>
            <w:sz w:val="24"/>
          </w:rPr>
          <w:t>https://www.notion.so/2b558ae5887480f887a7e0464d070606?v=2b658ae5887480758a4d000cc69d2e9f&amp;source=copy_link</w:t>
        </w:r>
      </w:hyperlink>
    </w:p>
    <w:p w14:paraId="220C9458" w14:textId="684A2E15" w:rsidR="00B118A3" w:rsidRDefault="00B118A3" w:rsidP="0040051E">
      <w:pPr>
        <w:spacing w:after="200"/>
        <w:contextualSpacing w:val="0"/>
        <w:rPr>
          <w:rFonts w:ascii="Times New Roman" w:hAnsi="Times New Roman" w:cs="Times New Roman"/>
          <w:sz w:val="24"/>
        </w:rPr>
      </w:pPr>
    </w:p>
    <w:p w14:paraId="4C047FD6" w14:textId="77777777" w:rsidR="0040051E" w:rsidRDefault="0040051E" w:rsidP="0040051E">
      <w:pPr>
        <w:spacing w:after="200"/>
        <w:contextualSpacing w:val="0"/>
        <w:rPr>
          <w:rFonts w:ascii="Times New Roman" w:hAnsi="Times New Roman" w:cs="Times New Roman"/>
          <w:sz w:val="24"/>
        </w:rPr>
      </w:pPr>
    </w:p>
    <w:p w14:paraId="32C04CA5" w14:textId="77777777" w:rsidR="00B44400" w:rsidRDefault="00225CC0" w:rsidP="00956CA5">
      <w:pPr>
        <w:pStyle w:val="Heading2"/>
        <w:numPr>
          <w:ilvl w:val="1"/>
          <w:numId w:val="4"/>
        </w:numPr>
      </w:pPr>
      <w:bookmarkStart w:id="6" w:name="_Toc215503216"/>
      <w:r>
        <w:t>Vélocité</w:t>
      </w:r>
      <w:r w:rsidR="00352222">
        <w:t xml:space="preserve"> </w:t>
      </w:r>
      <w:r w:rsidR="00D77F60">
        <w:t>:</w:t>
      </w:r>
      <w:bookmarkEnd w:id="6"/>
    </w:p>
    <w:p w14:paraId="40BA91D3" w14:textId="055AB33F" w:rsidR="0021532C" w:rsidRDefault="0021532C" w:rsidP="00A343DD">
      <w:pPr>
        <w:spacing w:after="160" w:line="259" w:lineRule="auto"/>
        <w:contextualSpacing w:val="0"/>
      </w:pPr>
    </w:p>
    <w:p w14:paraId="71255E89" w14:textId="3C962D27" w:rsidR="0021532C" w:rsidRDefault="000C64CC" w:rsidP="00D77F60">
      <w:pPr>
        <w:spacing w:after="56" w:line="256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Données à compléter par nos vraies données</w:t>
      </w:r>
    </w:p>
    <w:p w14:paraId="08E0CBBF" w14:textId="3C3D4B76" w:rsidR="00C2075E" w:rsidRDefault="003B0900" w:rsidP="00D77F60">
      <w:pPr>
        <w:spacing w:after="56" w:line="256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241" behindDoc="0" locked="0" layoutInCell="1" allowOverlap="1" wp14:anchorId="1684B6ED" wp14:editId="76885294">
            <wp:simplePos x="0" y="0"/>
            <wp:positionH relativeFrom="column">
              <wp:posOffset>0</wp:posOffset>
            </wp:positionH>
            <wp:positionV relativeFrom="paragraph">
              <wp:posOffset>180340</wp:posOffset>
            </wp:positionV>
            <wp:extent cx="54864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525" y="21471"/>
                <wp:lineTo x="21525" y="0"/>
                <wp:lineTo x="0" y="0"/>
              </wp:wrapPolygon>
            </wp:wrapTight>
            <wp:docPr id="189282012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</w:p>
    <w:p w14:paraId="7B0E4C16" w14:textId="77777777" w:rsidR="00C2075E" w:rsidRDefault="00C2075E" w:rsidP="00D77F60">
      <w:pPr>
        <w:spacing w:after="56" w:line="256" w:lineRule="auto"/>
        <w:ind w:left="720"/>
        <w:rPr>
          <w:rFonts w:ascii="Times New Roman" w:hAnsi="Times New Roman" w:cs="Times New Roman"/>
          <w:sz w:val="24"/>
        </w:rPr>
      </w:pPr>
    </w:p>
    <w:p w14:paraId="64C577CB" w14:textId="6864BAE0" w:rsidR="00D22A85" w:rsidRDefault="00D22A85">
      <w:pPr>
        <w:spacing w:after="200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/>
      </w:r>
    </w:p>
    <w:p w14:paraId="7B621F61" w14:textId="77777777" w:rsidR="00D22A85" w:rsidRDefault="00D22A85">
      <w:pPr>
        <w:spacing w:after="200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BD6CD28" w14:textId="77777777" w:rsidR="0040051E" w:rsidRDefault="0040051E" w:rsidP="0040051E">
      <w:pPr>
        <w:spacing w:after="56" w:line="256" w:lineRule="auto"/>
        <w:rPr>
          <w:rFonts w:ascii="Times New Roman" w:hAnsi="Times New Roman" w:cs="Times New Roman"/>
          <w:sz w:val="24"/>
        </w:rPr>
      </w:pPr>
    </w:p>
    <w:p w14:paraId="6328BC9A" w14:textId="0F638729" w:rsidR="00D77F60" w:rsidRDefault="00E311F2" w:rsidP="00956CA5">
      <w:pPr>
        <w:pStyle w:val="Heading2"/>
        <w:numPr>
          <w:ilvl w:val="1"/>
          <w:numId w:val="4"/>
        </w:numPr>
      </w:pPr>
      <w:bookmarkStart w:id="7" w:name="_Toc215503217"/>
      <w:r>
        <w:t>Sprint Review</w:t>
      </w:r>
      <w:r w:rsidR="00D77F60">
        <w:t xml:space="preserve"> :</w:t>
      </w:r>
      <w:bookmarkEnd w:id="7"/>
      <w:r w:rsidR="00D77F60">
        <w:t xml:space="preserve"> </w:t>
      </w:r>
    </w:p>
    <w:p w14:paraId="278698A1" w14:textId="77777777" w:rsidR="00684FD3" w:rsidRPr="00684FD3" w:rsidRDefault="00684FD3" w:rsidP="00684FD3"/>
    <w:p w14:paraId="01DC2E1E" w14:textId="0D810735" w:rsidR="00684FD3" w:rsidRDefault="00684FD3" w:rsidP="00684FD3">
      <w:r>
        <w:t xml:space="preserve">On a validé la majorité de nos tâches prévues, seules les GPOs ont posée des problèmes dans leur validation car elles n’étaient pas toutes réalisées. </w:t>
      </w:r>
      <w:r w:rsidR="004F0219">
        <w:t xml:space="preserve">Il y a eu aussi des remarques sur les taches validées, concernant leur amélioration ou des rajouts à faire par rapport à ce qui était prévu. </w:t>
      </w:r>
    </w:p>
    <w:p w14:paraId="1E2F8F7F" w14:textId="062835AE" w:rsidR="00684FD3" w:rsidRPr="00684FD3" w:rsidRDefault="00684FD3" w:rsidP="00684FD3">
      <w:r>
        <w:t>On a donc décidé de les reporter au sprint 2</w:t>
      </w:r>
      <w:r w:rsidR="004F0219">
        <w:t xml:space="preserve"> et de faire ces rajouts durant celui-ci.</w:t>
      </w:r>
    </w:p>
    <w:p w14:paraId="2CD8446D" w14:textId="77777777" w:rsidR="00AB06F1" w:rsidRDefault="00AB06F1" w:rsidP="00D77F60">
      <w:pPr>
        <w:spacing w:after="21" w:line="256" w:lineRule="auto"/>
        <w:ind w:left="720"/>
        <w:jc w:val="both"/>
        <w:rPr>
          <w:rFonts w:ascii="Times New Roman" w:hAnsi="Times New Roman" w:cs="Times New Roman"/>
          <w:sz w:val="24"/>
        </w:rPr>
      </w:pPr>
    </w:p>
    <w:p w14:paraId="20DFF70F" w14:textId="7B3D6C3E" w:rsidR="00D641E7" w:rsidRDefault="00D641E7" w:rsidP="00E311F2">
      <w:pPr>
        <w:spacing w:after="21" w:line="256" w:lineRule="auto"/>
        <w:ind w:left="432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5CC52B8E" w14:textId="1748943E" w:rsidR="00E311F2" w:rsidRDefault="00E311F2" w:rsidP="00E311F2">
      <w:pPr>
        <w:pStyle w:val="Heading2"/>
        <w:numPr>
          <w:ilvl w:val="1"/>
          <w:numId w:val="4"/>
        </w:numPr>
      </w:pPr>
      <w:bookmarkStart w:id="8" w:name="_Toc215503218"/>
      <w:r>
        <w:t xml:space="preserve">Sprint </w:t>
      </w:r>
      <w:r w:rsidR="00AE1911">
        <w:t>Rétrospective</w:t>
      </w:r>
      <w:r>
        <w:t xml:space="preserve"> :</w:t>
      </w:r>
      <w:bookmarkEnd w:id="8"/>
      <w:r>
        <w:t xml:space="preserve"> </w:t>
      </w:r>
    </w:p>
    <w:p w14:paraId="0F88910B" w14:textId="77777777" w:rsidR="00A11022" w:rsidRDefault="00A11022" w:rsidP="00E311F2">
      <w:pPr>
        <w:spacing w:after="21" w:line="256" w:lineRule="auto"/>
        <w:ind w:left="432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6BCEAB3F" w14:textId="0D18A32B" w:rsidR="00E311F2" w:rsidRDefault="00E311F2" w:rsidP="00E311F2">
      <w:pPr>
        <w:numPr>
          <w:ilvl w:val="0"/>
          <w:numId w:val="15"/>
        </w:numPr>
        <w:spacing w:after="160" w:line="259" w:lineRule="auto"/>
        <w:contextualSpacing w:val="0"/>
      </w:pPr>
      <w:r w:rsidRPr="00C01C50">
        <w:rPr>
          <w:b/>
          <w:bCs/>
        </w:rPr>
        <w:t>On continue</w:t>
      </w:r>
      <w:r w:rsidRPr="00C01C50">
        <w:t xml:space="preserve"> : </w:t>
      </w:r>
    </w:p>
    <w:p w14:paraId="5FD889BE" w14:textId="3AC7D947" w:rsidR="0040051E" w:rsidRPr="0040051E" w:rsidRDefault="0040051E" w:rsidP="0040051E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La bonne ambiance de groupe</w:t>
      </w:r>
    </w:p>
    <w:p w14:paraId="054925D5" w14:textId="6254B657" w:rsidR="0040051E" w:rsidRPr="00190DBF" w:rsidRDefault="0040051E" w:rsidP="0040051E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Le bon rebondissement après des erreurs</w:t>
      </w:r>
    </w:p>
    <w:p w14:paraId="0BBF9D2B" w14:textId="7C50A90E" w:rsidR="00190DBF" w:rsidRPr="00190DBF" w:rsidRDefault="00190DBF" w:rsidP="0040051E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L’aide entre les membres du groupe</w:t>
      </w:r>
    </w:p>
    <w:p w14:paraId="6BEAF40F" w14:textId="7435E78B" w:rsidR="00190DBF" w:rsidRPr="00190DBF" w:rsidRDefault="00190DBF" w:rsidP="0040051E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La bonne communication entre nous</w:t>
      </w:r>
    </w:p>
    <w:p w14:paraId="5E93587D" w14:textId="06F613C2" w:rsidR="00190DBF" w:rsidRPr="00C01C50" w:rsidRDefault="00190DBF" w:rsidP="0040051E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Le bon suivi de la documentation</w:t>
      </w:r>
    </w:p>
    <w:p w14:paraId="2AEBAE83" w14:textId="77777777" w:rsidR="00190DBF" w:rsidRDefault="00E311F2" w:rsidP="00190DBF">
      <w:pPr>
        <w:numPr>
          <w:ilvl w:val="0"/>
          <w:numId w:val="15"/>
        </w:numPr>
        <w:spacing w:after="160" w:line="259" w:lineRule="auto"/>
        <w:contextualSpacing w:val="0"/>
      </w:pPr>
      <w:r w:rsidRPr="00C01C50">
        <w:rPr>
          <w:b/>
          <w:bCs/>
        </w:rPr>
        <w:t>On arrête</w:t>
      </w:r>
      <w:r w:rsidRPr="00C01C50">
        <w:t xml:space="preserve"> :</w:t>
      </w:r>
    </w:p>
    <w:p w14:paraId="09D0F347" w14:textId="77777777" w:rsidR="00190DBF" w:rsidRPr="00190DBF" w:rsidRDefault="00190DBF" w:rsidP="00190DBF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Le mauvais agencement des tâches</w:t>
      </w:r>
    </w:p>
    <w:p w14:paraId="64FACA05" w14:textId="77777777" w:rsidR="00616406" w:rsidRPr="00616406" w:rsidRDefault="00190DBF" w:rsidP="00190DBF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La mauvaise organisation des tâches qui nous empêche d’avancer</w:t>
      </w:r>
    </w:p>
    <w:p w14:paraId="728C92C9" w14:textId="5B15710A" w:rsidR="00E311F2" w:rsidRPr="00C01C50" w:rsidRDefault="00616406" w:rsidP="00190DBF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De mal estimer le poids des tâches</w:t>
      </w:r>
      <w:r w:rsidR="00E311F2" w:rsidRPr="00C01C50">
        <w:t xml:space="preserve"> </w:t>
      </w:r>
      <w:r w:rsidR="00190DBF">
        <w:br/>
      </w:r>
    </w:p>
    <w:p w14:paraId="15E80F73" w14:textId="38D820B3" w:rsidR="00E311F2" w:rsidRDefault="00E311F2" w:rsidP="00E311F2">
      <w:pPr>
        <w:numPr>
          <w:ilvl w:val="0"/>
          <w:numId w:val="15"/>
        </w:numPr>
        <w:spacing w:after="160" w:line="259" w:lineRule="auto"/>
        <w:contextualSpacing w:val="0"/>
      </w:pPr>
      <w:r w:rsidRPr="00C01C50">
        <w:rPr>
          <w:b/>
          <w:bCs/>
        </w:rPr>
        <w:t>On tente</w:t>
      </w:r>
      <w:r w:rsidRPr="00C01C50">
        <w:t xml:space="preserve"> : </w:t>
      </w:r>
    </w:p>
    <w:p w14:paraId="2F366595" w14:textId="3F43549B" w:rsidR="00616406" w:rsidRPr="00616406" w:rsidRDefault="00616406" w:rsidP="00616406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 xml:space="preserve">De mieux distribuer les taches </w:t>
      </w:r>
    </w:p>
    <w:p w14:paraId="60348DE5" w14:textId="5D3CF9BF" w:rsidR="00616406" w:rsidRPr="00616406" w:rsidRDefault="00616406" w:rsidP="00616406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Mieux évaluer les tâches</w:t>
      </w:r>
    </w:p>
    <w:p w14:paraId="239CB88B" w14:textId="49EF2B99" w:rsidR="00616406" w:rsidRPr="00616406" w:rsidRDefault="00616406" w:rsidP="00616406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Mieux gérer la priorité des tâches</w:t>
      </w:r>
    </w:p>
    <w:p w14:paraId="79C6BF12" w14:textId="366EC9D6" w:rsidR="00616406" w:rsidRDefault="00616406" w:rsidP="00616406">
      <w:pPr>
        <w:numPr>
          <w:ilvl w:val="1"/>
          <w:numId w:val="15"/>
        </w:numPr>
        <w:spacing w:after="160" w:line="259" w:lineRule="auto"/>
        <w:contextualSpacing w:val="0"/>
      </w:pPr>
      <w:r>
        <w:rPr>
          <w:b/>
          <w:bCs/>
        </w:rPr>
        <w:t>Mieux comprendre les tâches</w:t>
      </w:r>
    </w:p>
    <w:p w14:paraId="1E4F85D9" w14:textId="0EC2608C" w:rsidR="00E311F2" w:rsidRPr="00121FDD" w:rsidRDefault="00616406" w:rsidP="00121FDD">
      <w:pPr>
        <w:spacing w:after="200"/>
        <w:contextualSpacing w:val="0"/>
      </w:pPr>
      <w:r>
        <w:br w:type="page"/>
      </w:r>
    </w:p>
    <w:p w14:paraId="4B15C334" w14:textId="28E99867" w:rsidR="00D641E7" w:rsidRDefault="00E311F2" w:rsidP="00D641E7">
      <w:pPr>
        <w:pStyle w:val="Heading1"/>
        <w:numPr>
          <w:ilvl w:val="0"/>
          <w:numId w:val="4"/>
        </w:numPr>
      </w:pPr>
      <w:bookmarkStart w:id="9" w:name="_Toc215503219"/>
      <w:r>
        <w:lastRenderedPageBreak/>
        <w:t>Sprint 2</w:t>
      </w:r>
      <w:bookmarkEnd w:id="9"/>
    </w:p>
    <w:p w14:paraId="1CEE8A0B" w14:textId="77777777" w:rsidR="00D641E7" w:rsidRDefault="00D641E7" w:rsidP="00D133BC">
      <w:pPr>
        <w:spacing w:after="21" w:line="256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1C370BEC" w14:textId="77777777" w:rsidR="00616406" w:rsidRDefault="00616406" w:rsidP="00616406">
      <w:pPr>
        <w:pStyle w:val="Heading2"/>
        <w:numPr>
          <w:ilvl w:val="1"/>
          <w:numId w:val="4"/>
        </w:numPr>
      </w:pPr>
      <w:bookmarkStart w:id="10" w:name="_Toc215503220"/>
      <w:r>
        <w:t>Product Backlog sélectionné :</w:t>
      </w:r>
      <w:bookmarkEnd w:id="10"/>
    </w:p>
    <w:p w14:paraId="3B17D444" w14:textId="77777777" w:rsidR="00616406" w:rsidRDefault="00616406" w:rsidP="00D133BC">
      <w:pPr>
        <w:spacing w:after="21" w:line="256" w:lineRule="auto"/>
        <w:jc w:val="both"/>
        <w:rPr>
          <w:rFonts w:ascii="Times New Roman" w:hAnsi="Times New Roman" w:cs="Times New Roman"/>
          <w:b/>
          <w:color w:val="FF0000"/>
          <w:sz w:val="24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2821"/>
        <w:gridCol w:w="2671"/>
      </w:tblGrid>
      <w:tr w:rsidR="00616406" w:rsidRPr="00D23034" w14:paraId="729A7237" w14:textId="77777777" w:rsidTr="0045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7747E" w14:textId="77777777" w:rsidR="00616406" w:rsidRPr="00D23034" w:rsidRDefault="00616406" w:rsidP="00452C67">
            <w:pPr>
              <w:spacing w:after="160" w:line="259" w:lineRule="auto"/>
            </w:pPr>
            <w:r w:rsidRPr="00D23034">
              <w:t>N° User Story</w:t>
            </w:r>
          </w:p>
        </w:tc>
        <w:tc>
          <w:tcPr>
            <w:tcW w:w="0" w:type="auto"/>
            <w:hideMark/>
          </w:tcPr>
          <w:p w14:paraId="73BCBEB7" w14:textId="77777777" w:rsidR="00616406" w:rsidRPr="00D23034" w:rsidRDefault="00616406" w:rsidP="00EC14AB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3034">
              <w:t>Description</w:t>
            </w:r>
          </w:p>
        </w:tc>
        <w:tc>
          <w:tcPr>
            <w:tcW w:w="0" w:type="auto"/>
            <w:hideMark/>
          </w:tcPr>
          <w:p w14:paraId="2AED747C" w14:textId="77777777" w:rsidR="00616406" w:rsidRPr="00D23034" w:rsidRDefault="00616406" w:rsidP="00452C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3034">
              <w:t>Estimation (Points d'effort)</w:t>
            </w:r>
          </w:p>
        </w:tc>
      </w:tr>
      <w:tr w:rsidR="00EC14AB" w:rsidRPr="00D23034" w14:paraId="24FB63A7" w14:textId="77777777" w:rsidTr="0061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5FA1AA" w14:textId="2CB04E17" w:rsidR="00EC14AB" w:rsidRDefault="00A13AEF" w:rsidP="00452C67">
            <w:pPr>
              <w:spacing w:after="160" w:line="259" w:lineRule="auto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5C9C1C2" w14:textId="12DE03ED" w:rsidR="00EC14AB" w:rsidRDefault="00EC14A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Restauration backup</w:t>
            </w:r>
          </w:p>
        </w:tc>
        <w:tc>
          <w:tcPr>
            <w:tcW w:w="0" w:type="auto"/>
          </w:tcPr>
          <w:p w14:paraId="581B28DC" w14:textId="3BD3B913" w:rsidR="00EC14AB" w:rsidRDefault="00EC14A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16406" w:rsidRPr="00D23034" w14:paraId="0A1D95ED" w14:textId="77777777" w:rsidTr="006164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1C9886" w14:textId="02B08234" w:rsidR="00616406" w:rsidRPr="00D23034" w:rsidRDefault="00A13AEF" w:rsidP="00452C67">
            <w:pPr>
              <w:spacing w:after="160" w:line="259" w:lineRule="auto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6141FED" w14:textId="512D6B4A" w:rsidR="00616406" w:rsidRPr="00D23034" w:rsidRDefault="000F54EB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Quotas partages</w:t>
            </w:r>
          </w:p>
        </w:tc>
        <w:tc>
          <w:tcPr>
            <w:tcW w:w="0" w:type="auto"/>
          </w:tcPr>
          <w:p w14:paraId="6D19995E" w14:textId="5679DAA9" w:rsidR="00616406" w:rsidRPr="00D23034" w:rsidRDefault="000F54EB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16406" w:rsidRPr="00D23034" w14:paraId="765A1DD7" w14:textId="77777777" w:rsidTr="0045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0D526E" w14:textId="487FC10F" w:rsidR="00616406" w:rsidRDefault="00A13AEF" w:rsidP="00452C67">
            <w:pPr>
              <w:spacing w:after="160" w:line="259" w:lineRule="auto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6201BAF" w14:textId="71D05289" w:rsidR="00616406" w:rsidRDefault="000F54E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Filtrage partages</w:t>
            </w:r>
          </w:p>
        </w:tc>
        <w:tc>
          <w:tcPr>
            <w:tcW w:w="0" w:type="auto"/>
          </w:tcPr>
          <w:p w14:paraId="68D2B441" w14:textId="5FFB4BE7" w:rsidR="00616406" w:rsidRDefault="000F54E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16406" w:rsidRPr="00D23034" w14:paraId="4D21B488" w14:textId="77777777" w:rsidTr="0061640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37C773" w14:textId="681E30D2" w:rsidR="00616406" w:rsidRPr="00D23034" w:rsidRDefault="00A13AEF" w:rsidP="00452C67">
            <w:pPr>
              <w:spacing w:after="160" w:line="259" w:lineRule="auto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8EB7AD7" w14:textId="72314EA6" w:rsidR="00616406" w:rsidRPr="00D23034" w:rsidRDefault="000F54EB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Page Web</w:t>
            </w:r>
          </w:p>
        </w:tc>
        <w:tc>
          <w:tcPr>
            <w:tcW w:w="0" w:type="auto"/>
          </w:tcPr>
          <w:p w14:paraId="0CD471E2" w14:textId="68A33814" w:rsidR="00616406" w:rsidRPr="00D23034" w:rsidRDefault="000F54EB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16406" w:rsidRPr="00D23034" w14:paraId="322AD0A5" w14:textId="77777777" w:rsidTr="0061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179F8C" w14:textId="6943C6FF" w:rsidR="00616406" w:rsidRPr="00D23034" w:rsidRDefault="00A13AEF" w:rsidP="00452C67">
            <w:pPr>
              <w:spacing w:after="160" w:line="259" w:lineRule="auto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250850B" w14:textId="211EF243" w:rsidR="00616406" w:rsidRPr="00D23034" w:rsidRDefault="000F54E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Réplication DC</w:t>
            </w:r>
          </w:p>
        </w:tc>
        <w:tc>
          <w:tcPr>
            <w:tcW w:w="0" w:type="auto"/>
          </w:tcPr>
          <w:p w14:paraId="060CBFE8" w14:textId="3B40BDFF" w:rsidR="00616406" w:rsidRPr="00D23034" w:rsidRDefault="000F54E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16406" w:rsidRPr="00D23034" w14:paraId="3DC36244" w14:textId="77777777" w:rsidTr="00452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93079C" w14:textId="68361540" w:rsidR="00616406" w:rsidRPr="00D23034" w:rsidRDefault="00A13AEF" w:rsidP="00452C67">
            <w:pPr>
              <w:spacing w:after="160" w:line="259" w:lineRule="auto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697B1F5" w14:textId="72EE7239" w:rsidR="00616406" w:rsidRPr="00D23034" w:rsidRDefault="000F54EB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Amélioration Script user</w:t>
            </w:r>
          </w:p>
        </w:tc>
        <w:tc>
          <w:tcPr>
            <w:tcW w:w="0" w:type="auto"/>
          </w:tcPr>
          <w:p w14:paraId="7492C603" w14:textId="67DDD51D" w:rsidR="00616406" w:rsidRPr="00D23034" w:rsidRDefault="000F54EB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16406" w:rsidRPr="00D23034" w14:paraId="5606D9B9" w14:textId="77777777" w:rsidTr="0045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9DAA3D" w14:textId="7DDA38AC" w:rsidR="00616406" w:rsidRDefault="00A13AEF" w:rsidP="00452C67">
            <w:pPr>
              <w:spacing w:after="160" w:line="259" w:lineRule="auto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3A98B057" w14:textId="4370CB61" w:rsidR="00616406" w:rsidRDefault="00EC14A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GPO : installation office</w:t>
            </w:r>
          </w:p>
        </w:tc>
        <w:tc>
          <w:tcPr>
            <w:tcW w:w="0" w:type="auto"/>
          </w:tcPr>
          <w:p w14:paraId="0EB1CCB4" w14:textId="5937285F" w:rsidR="00616406" w:rsidRDefault="00EC14A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16406" w:rsidRPr="00D23034" w14:paraId="44CCE7F7" w14:textId="77777777" w:rsidTr="00452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DB8138" w14:textId="37BD2B6D" w:rsidR="00616406" w:rsidRDefault="00A13AEF" w:rsidP="00452C67">
            <w:pPr>
              <w:spacing w:after="160" w:line="259" w:lineRule="auto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02F93A95" w14:textId="78557378" w:rsidR="00616406" w:rsidRDefault="00EC14AB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GPO : suppression icones</w:t>
            </w:r>
          </w:p>
        </w:tc>
        <w:tc>
          <w:tcPr>
            <w:tcW w:w="0" w:type="auto"/>
          </w:tcPr>
          <w:p w14:paraId="2E49158F" w14:textId="013BC340" w:rsidR="00616406" w:rsidRDefault="00EC14AB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16406" w:rsidRPr="00D23034" w14:paraId="57228ECD" w14:textId="77777777" w:rsidTr="0045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EBD77C" w14:textId="6F37C1B2" w:rsidR="00616406" w:rsidRDefault="00A13AEF" w:rsidP="00452C67">
            <w:pPr>
              <w:spacing w:after="160" w:line="259" w:lineRule="auto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09B660FB" w14:textId="79359A17" w:rsidR="00616406" w:rsidRDefault="00EC14A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GPO : admin local</w:t>
            </w:r>
          </w:p>
        </w:tc>
        <w:tc>
          <w:tcPr>
            <w:tcW w:w="0" w:type="auto"/>
          </w:tcPr>
          <w:p w14:paraId="34B321C0" w14:textId="18655820" w:rsidR="00616406" w:rsidRDefault="00EC14A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DD57F7" w:rsidRPr="00D23034" w14:paraId="54AB2F9A" w14:textId="77777777" w:rsidTr="00452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DCBB8C" w14:textId="3816C0FD" w:rsidR="00DD57F7" w:rsidRDefault="00DD57F7" w:rsidP="00452C67">
            <w:pPr>
              <w:spacing w:after="160" w:line="259" w:lineRule="auto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613E9E9" w14:textId="0B15A531" w:rsidR="00DD57F7" w:rsidRDefault="00DD57F7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GPO : redirection Documents</w:t>
            </w:r>
          </w:p>
        </w:tc>
        <w:tc>
          <w:tcPr>
            <w:tcW w:w="0" w:type="auto"/>
          </w:tcPr>
          <w:p w14:paraId="750179D1" w14:textId="586EEEA3" w:rsidR="00DD57F7" w:rsidRDefault="00DD57F7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16406" w:rsidRPr="00D23034" w14:paraId="735C1B14" w14:textId="77777777" w:rsidTr="0045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CD3652" w14:textId="6B22C384" w:rsidR="00616406" w:rsidRDefault="00DD57F7" w:rsidP="00452C67">
            <w:pPr>
              <w:spacing w:after="160" w:line="259" w:lineRule="auto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52A9DE8D" w14:textId="681D0E5B" w:rsidR="00616406" w:rsidRDefault="00EC14A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DC R/O</w:t>
            </w:r>
          </w:p>
        </w:tc>
        <w:tc>
          <w:tcPr>
            <w:tcW w:w="0" w:type="auto"/>
          </w:tcPr>
          <w:p w14:paraId="59CB9D3D" w14:textId="0930B2A4" w:rsidR="00616406" w:rsidRDefault="00EC14A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16406" w:rsidRPr="00D23034" w14:paraId="02355060" w14:textId="77777777" w:rsidTr="00452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87BA04" w14:textId="1877B8A8" w:rsidR="00616406" w:rsidRDefault="00DD57F7" w:rsidP="00452C67">
            <w:pPr>
              <w:spacing w:after="160" w:line="259" w:lineRule="auto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04F7E6BA" w14:textId="7C3206F8" w:rsidR="00616406" w:rsidRDefault="00EC14AB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Installation ADCS</w:t>
            </w:r>
          </w:p>
        </w:tc>
        <w:tc>
          <w:tcPr>
            <w:tcW w:w="0" w:type="auto"/>
          </w:tcPr>
          <w:p w14:paraId="355B14AF" w14:textId="26425646" w:rsidR="00616406" w:rsidRDefault="00EC14AB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16406" w:rsidRPr="00D23034" w14:paraId="0AAFB5DA" w14:textId="77777777" w:rsidTr="0045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591B56" w14:textId="7C5292D9" w:rsidR="00616406" w:rsidRDefault="00DD57F7" w:rsidP="00452C67">
            <w:pPr>
              <w:spacing w:after="160" w:line="259" w:lineRule="auto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3F7A8F61" w14:textId="527DAF7F" w:rsidR="00616406" w:rsidRDefault="00EC14A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Signature de script</w:t>
            </w:r>
          </w:p>
        </w:tc>
        <w:tc>
          <w:tcPr>
            <w:tcW w:w="0" w:type="auto"/>
          </w:tcPr>
          <w:p w14:paraId="5BDB649D" w14:textId="3AC27247" w:rsidR="00616406" w:rsidRDefault="00EC14A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16406" w:rsidRPr="00D23034" w14:paraId="6DB8095E" w14:textId="77777777" w:rsidTr="00452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E0255E" w14:textId="3998A49C" w:rsidR="00616406" w:rsidRDefault="00DD57F7" w:rsidP="00452C67">
            <w:pPr>
              <w:spacing w:after="160" w:line="259" w:lineRule="auto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5F065153" w14:textId="53F39318" w:rsidR="00616406" w:rsidRDefault="00EC14AB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Ajout Switch vlan</w:t>
            </w:r>
          </w:p>
        </w:tc>
        <w:tc>
          <w:tcPr>
            <w:tcW w:w="0" w:type="auto"/>
          </w:tcPr>
          <w:p w14:paraId="106AD69D" w14:textId="356A2202" w:rsidR="00616406" w:rsidRDefault="00EC14AB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16406" w:rsidRPr="00D23034" w14:paraId="14069A91" w14:textId="77777777" w:rsidTr="0045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4C4E2A" w14:textId="1E706227" w:rsidR="00616406" w:rsidRDefault="00DD57F7" w:rsidP="00452C67">
            <w:pPr>
              <w:spacing w:after="160" w:line="259" w:lineRule="auto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325F7434" w14:textId="5174AA7D" w:rsidR="00616406" w:rsidRDefault="00EC14AB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Configuration ADCS</w:t>
            </w:r>
          </w:p>
        </w:tc>
        <w:tc>
          <w:tcPr>
            <w:tcW w:w="0" w:type="auto"/>
          </w:tcPr>
          <w:p w14:paraId="12F9CBA8" w14:textId="03BD5FDF" w:rsidR="00616406" w:rsidRDefault="00EC14AB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16406" w:rsidRPr="00D23034" w14:paraId="4FB24F7A" w14:textId="77777777" w:rsidTr="00452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64586F" w14:textId="2E90D750" w:rsidR="00616406" w:rsidRDefault="00DD57F7" w:rsidP="00452C67">
            <w:pPr>
              <w:spacing w:after="160" w:line="259" w:lineRule="auto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10A1772A" w14:textId="235C96DD" w:rsidR="00616406" w:rsidRDefault="00EC14AB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Compléter la documentation</w:t>
            </w:r>
          </w:p>
        </w:tc>
        <w:tc>
          <w:tcPr>
            <w:tcW w:w="0" w:type="auto"/>
          </w:tcPr>
          <w:p w14:paraId="1D653BC2" w14:textId="32146857" w:rsidR="00616406" w:rsidRDefault="00EC14AB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16406" w:rsidRPr="00D23034" w14:paraId="07098687" w14:textId="77777777" w:rsidTr="0045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9FD889" w14:textId="0808B824" w:rsidR="00616406" w:rsidRDefault="00DD57F7" w:rsidP="00452C67">
            <w:pPr>
              <w:spacing w:after="160" w:line="259" w:lineRule="auto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3D42B1BF" w14:textId="226500D7" w:rsidR="00616406" w:rsidRDefault="00F23F4A" w:rsidP="00EC14AB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Attribution </w:t>
            </w:r>
            <w:r w:rsidR="001616D2">
              <w:t>IP</w:t>
            </w:r>
            <w:r>
              <w:t xml:space="preserve"> au téléphone</w:t>
            </w:r>
          </w:p>
        </w:tc>
        <w:tc>
          <w:tcPr>
            <w:tcW w:w="0" w:type="auto"/>
          </w:tcPr>
          <w:p w14:paraId="42A9CC25" w14:textId="269A9F27" w:rsidR="00616406" w:rsidRDefault="00592F02" w:rsidP="00452C6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16406" w:rsidRPr="00D23034" w14:paraId="0F15B650" w14:textId="77777777" w:rsidTr="00452C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7AAFC7" w14:textId="2634B1ED" w:rsidR="00616406" w:rsidRDefault="00DD57F7" w:rsidP="00452C67">
            <w:pPr>
              <w:spacing w:after="160" w:line="259" w:lineRule="auto"/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64B62AC0" w14:textId="5D243BA0" w:rsidR="00616406" w:rsidRDefault="00F23F4A" w:rsidP="00EC14AB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Contacter téléphone IP</w:t>
            </w:r>
          </w:p>
        </w:tc>
        <w:tc>
          <w:tcPr>
            <w:tcW w:w="0" w:type="auto"/>
          </w:tcPr>
          <w:p w14:paraId="3B92F033" w14:textId="4E97C4B3" w:rsidR="00616406" w:rsidRDefault="00592F02" w:rsidP="00452C6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7DFC88D" w14:textId="77777777" w:rsidR="00232AE2" w:rsidRPr="00232AE2" w:rsidRDefault="00232AE2" w:rsidP="00232AE2"/>
    <w:p w14:paraId="50A301DC" w14:textId="55589C5E" w:rsidR="00616406" w:rsidRDefault="00616406" w:rsidP="00616406">
      <w:pPr>
        <w:pStyle w:val="Heading2"/>
        <w:numPr>
          <w:ilvl w:val="1"/>
          <w:numId w:val="4"/>
        </w:numPr>
      </w:pPr>
      <w:bookmarkStart w:id="11" w:name="_Toc215503221"/>
      <w:r>
        <w:t>DOD (Definition of down) :</w:t>
      </w:r>
      <w:bookmarkEnd w:id="11"/>
      <w:r>
        <w:t xml:space="preserve"> </w:t>
      </w:r>
    </w:p>
    <w:p w14:paraId="188B2925" w14:textId="77777777" w:rsidR="00616406" w:rsidRDefault="00616406" w:rsidP="00616406"/>
    <w:p w14:paraId="2DB62A36" w14:textId="77777777" w:rsidR="00616406" w:rsidRDefault="00616406" w:rsidP="00616406">
      <w:pPr>
        <w:pStyle w:val="ListParagraph"/>
        <w:numPr>
          <w:ilvl w:val="0"/>
          <w:numId w:val="17"/>
        </w:numPr>
      </w:pPr>
      <w:r>
        <w:t>Le script de déploiement est relu et validé par un pair</w:t>
      </w:r>
    </w:p>
    <w:p w14:paraId="407E352E" w14:textId="77777777" w:rsidR="00616406" w:rsidRDefault="00616406" w:rsidP="00616406">
      <w:pPr>
        <w:pStyle w:val="ListParagraph"/>
        <w:numPr>
          <w:ilvl w:val="0"/>
          <w:numId w:val="17"/>
        </w:numPr>
      </w:pPr>
      <w:r>
        <w:t>Le déploiement sur l’environnement de test est effectué et fonctionnel</w:t>
      </w:r>
    </w:p>
    <w:p w14:paraId="44CAFE34" w14:textId="77777777" w:rsidR="00616406" w:rsidRDefault="00616406" w:rsidP="00616406">
      <w:pPr>
        <w:pStyle w:val="ListParagraph"/>
        <w:numPr>
          <w:ilvl w:val="0"/>
          <w:numId w:val="17"/>
        </w:numPr>
      </w:pPr>
      <w:r>
        <w:t>L’intégration continue est passée sans erreur</w:t>
      </w:r>
    </w:p>
    <w:p w14:paraId="3A86D839" w14:textId="77777777" w:rsidR="00616406" w:rsidRDefault="00616406" w:rsidP="00616406">
      <w:pPr>
        <w:pStyle w:val="ListParagraph"/>
        <w:numPr>
          <w:ilvl w:val="0"/>
          <w:numId w:val="17"/>
        </w:numPr>
      </w:pPr>
      <w:r>
        <w:t>La U.S a été confirmé valide sur le server de production</w:t>
      </w:r>
    </w:p>
    <w:p w14:paraId="6221D98C" w14:textId="77777777" w:rsidR="00616406" w:rsidRDefault="00616406" w:rsidP="00616406">
      <w:pPr>
        <w:pStyle w:val="ListParagraph"/>
        <w:numPr>
          <w:ilvl w:val="0"/>
          <w:numId w:val="17"/>
        </w:numPr>
      </w:pPr>
      <w:r>
        <w:t>La User Story satisfait les critères d’acceptation définis</w:t>
      </w:r>
    </w:p>
    <w:p w14:paraId="47A3BDB4" w14:textId="77777777" w:rsidR="00616406" w:rsidRDefault="00616406" w:rsidP="00616406"/>
    <w:p w14:paraId="2757E55B" w14:textId="77777777" w:rsidR="00616406" w:rsidRDefault="00616406" w:rsidP="00616406"/>
    <w:p w14:paraId="6FB1872B" w14:textId="77777777" w:rsidR="00616406" w:rsidRPr="001E432C" w:rsidRDefault="00616406" w:rsidP="00616406">
      <w:pPr>
        <w:pStyle w:val="Heading2"/>
        <w:numPr>
          <w:ilvl w:val="1"/>
          <w:numId w:val="4"/>
        </w:numPr>
      </w:pPr>
      <w:bookmarkStart w:id="12" w:name="_Toc215503222"/>
      <w:r>
        <w:t xml:space="preserve">Daily Scrum </w:t>
      </w:r>
      <w:r w:rsidRPr="006558BA">
        <w:t>:</w:t>
      </w:r>
      <w:bookmarkEnd w:id="12"/>
      <w:r>
        <w:br/>
      </w:r>
    </w:p>
    <w:p w14:paraId="089B623A" w14:textId="0C9CE93F" w:rsidR="00616406" w:rsidRDefault="001D6F22" w:rsidP="00616406">
      <w:pPr>
        <w:ind w:right="808"/>
        <w:jc w:val="both"/>
        <w:rPr>
          <w:rFonts w:ascii="Times New Roman" w:hAnsi="Times New Roman" w:cs="Times New Roman"/>
          <w:sz w:val="24"/>
        </w:rPr>
      </w:pPr>
      <w:hyperlink r:id="rId17" w:history="1">
        <w:r w:rsidRPr="00F5616C">
          <w:rPr>
            <w:rStyle w:val="Hyperlink"/>
            <w:rFonts w:ascii="Times New Roman" w:hAnsi="Times New Roman" w:cs="Times New Roman"/>
            <w:sz w:val="24"/>
          </w:rPr>
          <w:t>https://www.notion.so/2b558ae5887480f887a7e0464d070606?v=2b858ae5887480679453000cf176a185&amp;source=copy_link</w:t>
        </w:r>
      </w:hyperlink>
    </w:p>
    <w:p w14:paraId="22908B87" w14:textId="77777777" w:rsidR="001D6F22" w:rsidRDefault="001D6F22" w:rsidP="00616406">
      <w:pPr>
        <w:ind w:right="808"/>
        <w:jc w:val="both"/>
        <w:rPr>
          <w:rFonts w:ascii="Times New Roman" w:hAnsi="Times New Roman" w:cs="Times New Roman"/>
          <w:sz w:val="24"/>
        </w:rPr>
      </w:pPr>
    </w:p>
    <w:p w14:paraId="37D97E5B" w14:textId="77777777" w:rsidR="00616406" w:rsidRDefault="00616406" w:rsidP="00616406">
      <w:pPr>
        <w:spacing w:after="200"/>
        <w:contextualSpacing w:val="0"/>
        <w:rPr>
          <w:rFonts w:ascii="Times New Roman" w:hAnsi="Times New Roman" w:cs="Times New Roman"/>
          <w:sz w:val="24"/>
        </w:rPr>
      </w:pPr>
    </w:p>
    <w:p w14:paraId="3C183DC3" w14:textId="77777777" w:rsidR="00616406" w:rsidRDefault="00616406" w:rsidP="00616406">
      <w:pPr>
        <w:spacing w:after="200"/>
        <w:contextualSpacing w:val="0"/>
        <w:rPr>
          <w:rFonts w:ascii="Times New Roman" w:hAnsi="Times New Roman" w:cs="Times New Roman"/>
          <w:sz w:val="24"/>
        </w:rPr>
      </w:pPr>
    </w:p>
    <w:p w14:paraId="4D5D88B4" w14:textId="77777777" w:rsidR="00616406" w:rsidRDefault="00616406" w:rsidP="00616406">
      <w:pPr>
        <w:spacing w:after="200"/>
        <w:contextualSpacing w:val="0"/>
        <w:rPr>
          <w:rFonts w:ascii="Times New Roman" w:hAnsi="Times New Roman" w:cs="Times New Roman"/>
          <w:sz w:val="24"/>
        </w:rPr>
      </w:pPr>
    </w:p>
    <w:p w14:paraId="2DD14BBE" w14:textId="77777777" w:rsidR="00616406" w:rsidRDefault="00616406" w:rsidP="00616406">
      <w:pPr>
        <w:pStyle w:val="Heading2"/>
        <w:numPr>
          <w:ilvl w:val="1"/>
          <w:numId w:val="4"/>
        </w:numPr>
      </w:pPr>
      <w:bookmarkStart w:id="13" w:name="_Toc215503223"/>
      <w:r>
        <w:lastRenderedPageBreak/>
        <w:t>Vélocité :</w:t>
      </w:r>
      <w:bookmarkEnd w:id="13"/>
    </w:p>
    <w:p w14:paraId="515373F7" w14:textId="55A249E1" w:rsidR="00616406" w:rsidRDefault="00616406" w:rsidP="00616406">
      <w:pPr>
        <w:spacing w:after="160" w:line="259" w:lineRule="auto"/>
        <w:contextualSpacing w:val="0"/>
      </w:pPr>
    </w:p>
    <w:p w14:paraId="32AEA2E5" w14:textId="17CB9D99" w:rsidR="00616406" w:rsidRDefault="00616406" w:rsidP="003A3387">
      <w:pPr>
        <w:spacing w:after="56" w:line="256" w:lineRule="auto"/>
        <w:ind w:left="720"/>
        <w:rPr>
          <w:rFonts w:ascii="Times New Roman" w:hAnsi="Times New Roman" w:cs="Times New Roman"/>
          <w:sz w:val="24"/>
        </w:rPr>
      </w:pPr>
    </w:p>
    <w:p w14:paraId="70AC02EE" w14:textId="33942715" w:rsidR="00616406" w:rsidRDefault="00BD5ED9" w:rsidP="00616406">
      <w:pPr>
        <w:spacing w:after="200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0289" behindDoc="0" locked="0" layoutInCell="1" allowOverlap="1" wp14:anchorId="55AC19AF" wp14:editId="6CE06C65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486400" cy="3200400"/>
            <wp:effectExtent l="0" t="0" r="0" b="0"/>
            <wp:wrapTight wrapText="bothSides">
              <wp:wrapPolygon edited="0">
                <wp:start x="0" y="0"/>
                <wp:lineTo x="0" y="21471"/>
                <wp:lineTo x="21525" y="21471"/>
                <wp:lineTo x="21525" y="0"/>
                <wp:lineTo x="0" y="0"/>
              </wp:wrapPolygon>
            </wp:wrapTight>
            <wp:docPr id="869581827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anchor>
        </w:drawing>
      </w:r>
      <w:r w:rsidR="00616406">
        <w:rPr>
          <w:rFonts w:ascii="Times New Roman" w:hAnsi="Times New Roman" w:cs="Times New Roman"/>
          <w:sz w:val="24"/>
        </w:rPr>
        <w:br/>
      </w:r>
    </w:p>
    <w:p w14:paraId="25DFD35E" w14:textId="58B07FFC" w:rsidR="00616406" w:rsidRDefault="00616406" w:rsidP="004D2A1A">
      <w:pPr>
        <w:spacing w:after="200"/>
        <w:contextualSpacing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16BC8ED3" w14:textId="77777777" w:rsidR="00616406" w:rsidRDefault="00616406" w:rsidP="00616406">
      <w:pPr>
        <w:pStyle w:val="Heading2"/>
        <w:numPr>
          <w:ilvl w:val="1"/>
          <w:numId w:val="4"/>
        </w:numPr>
      </w:pPr>
      <w:bookmarkStart w:id="14" w:name="_Toc215503224"/>
      <w:r>
        <w:lastRenderedPageBreak/>
        <w:t>Sprint Review :</w:t>
      </w:r>
      <w:bookmarkEnd w:id="14"/>
      <w:r>
        <w:t xml:space="preserve"> </w:t>
      </w:r>
    </w:p>
    <w:p w14:paraId="01FBB485" w14:textId="77777777" w:rsidR="003A3387" w:rsidRDefault="003A3387" w:rsidP="003A3387"/>
    <w:p w14:paraId="76AC31AD" w14:textId="6EEB31EE" w:rsidR="00D17C9B" w:rsidRPr="003A3387" w:rsidRDefault="00D17C9B" w:rsidP="003A3387">
      <w:r>
        <w:t>On a su validé l’immense majorité des tâches, la séparation de la tâche GPO en plusieurs différentes a été une bonne initiative. On a bien su se coordonn</w:t>
      </w:r>
      <w:r w:rsidR="00686C59">
        <w:t>er</w:t>
      </w:r>
      <w:r>
        <w:t xml:space="preserve"> pour tout terminer et </w:t>
      </w:r>
      <w:r w:rsidR="00686C59">
        <w:t>ainsi rendre un projet complet et fonctionnel.</w:t>
      </w:r>
    </w:p>
    <w:p w14:paraId="5ABFE7AD" w14:textId="77777777" w:rsidR="00616406" w:rsidRDefault="00616406" w:rsidP="00616406">
      <w:pPr>
        <w:spacing w:after="21" w:line="256" w:lineRule="auto"/>
        <w:ind w:left="720"/>
        <w:jc w:val="both"/>
        <w:rPr>
          <w:rFonts w:ascii="Times New Roman" w:hAnsi="Times New Roman" w:cs="Times New Roman"/>
          <w:sz w:val="24"/>
        </w:rPr>
      </w:pPr>
    </w:p>
    <w:p w14:paraId="0F27CC70" w14:textId="77777777" w:rsidR="00616406" w:rsidRDefault="00616406" w:rsidP="00616406">
      <w:pPr>
        <w:spacing w:after="21" w:line="256" w:lineRule="auto"/>
        <w:ind w:left="432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04DAB072" w14:textId="77777777" w:rsidR="00616406" w:rsidRDefault="00616406" w:rsidP="00616406">
      <w:pPr>
        <w:pStyle w:val="Heading2"/>
        <w:numPr>
          <w:ilvl w:val="1"/>
          <w:numId w:val="4"/>
        </w:numPr>
      </w:pPr>
      <w:bookmarkStart w:id="15" w:name="_Toc215503225"/>
      <w:r>
        <w:t>Sprint Retrospective :</w:t>
      </w:r>
      <w:bookmarkEnd w:id="15"/>
      <w:r>
        <w:t xml:space="preserve"> </w:t>
      </w:r>
    </w:p>
    <w:p w14:paraId="54AFAB07" w14:textId="77777777" w:rsidR="00616406" w:rsidRDefault="00616406" w:rsidP="00616406">
      <w:pPr>
        <w:spacing w:after="21" w:line="256" w:lineRule="auto"/>
        <w:ind w:left="432"/>
        <w:jc w:val="both"/>
        <w:rPr>
          <w:rFonts w:ascii="Times New Roman" w:hAnsi="Times New Roman" w:cs="Times New Roman"/>
          <w:b/>
          <w:color w:val="FF0000"/>
          <w:sz w:val="24"/>
        </w:rPr>
      </w:pPr>
    </w:p>
    <w:p w14:paraId="72410C6C" w14:textId="77777777" w:rsidR="00616406" w:rsidRDefault="00616406" w:rsidP="00616406">
      <w:pPr>
        <w:numPr>
          <w:ilvl w:val="0"/>
          <w:numId w:val="15"/>
        </w:numPr>
        <w:spacing w:after="160" w:line="259" w:lineRule="auto"/>
        <w:contextualSpacing w:val="0"/>
      </w:pPr>
      <w:r w:rsidRPr="00C01C50">
        <w:rPr>
          <w:b/>
          <w:bCs/>
        </w:rPr>
        <w:t>On continue</w:t>
      </w:r>
      <w:r w:rsidRPr="00C01C50">
        <w:t xml:space="preserve"> : </w:t>
      </w:r>
    </w:p>
    <w:p w14:paraId="3CAA941F" w14:textId="78A10D2E" w:rsidR="003A3387" w:rsidRDefault="00503622" w:rsidP="003A3387">
      <w:pPr>
        <w:numPr>
          <w:ilvl w:val="1"/>
          <w:numId w:val="15"/>
        </w:numPr>
        <w:spacing w:after="160" w:line="259" w:lineRule="auto"/>
        <w:contextualSpacing w:val="0"/>
      </w:pPr>
      <w:r>
        <w:t>Notre communication</w:t>
      </w:r>
    </w:p>
    <w:p w14:paraId="33E97BCB" w14:textId="09A40B0D" w:rsidR="00503622" w:rsidRDefault="00503622" w:rsidP="003A3387">
      <w:pPr>
        <w:numPr>
          <w:ilvl w:val="1"/>
          <w:numId w:val="15"/>
        </w:numPr>
        <w:spacing w:after="160" w:line="259" w:lineRule="auto"/>
        <w:contextualSpacing w:val="0"/>
      </w:pPr>
      <w:r>
        <w:t xml:space="preserve">L’entraide entre les membres du groupe </w:t>
      </w:r>
    </w:p>
    <w:p w14:paraId="01EA6531" w14:textId="67C15986" w:rsidR="00503622" w:rsidRDefault="00503622" w:rsidP="003A3387">
      <w:pPr>
        <w:numPr>
          <w:ilvl w:val="1"/>
          <w:numId w:val="15"/>
        </w:numPr>
        <w:spacing w:after="160" w:line="259" w:lineRule="auto"/>
        <w:contextualSpacing w:val="0"/>
      </w:pPr>
      <w:r>
        <w:t xml:space="preserve">La bonne évaluation du poids des tâches </w:t>
      </w:r>
    </w:p>
    <w:p w14:paraId="1AA1911E" w14:textId="77777777" w:rsidR="00616406" w:rsidRDefault="00616406" w:rsidP="00616406">
      <w:pPr>
        <w:numPr>
          <w:ilvl w:val="0"/>
          <w:numId w:val="15"/>
        </w:numPr>
        <w:spacing w:after="160" w:line="259" w:lineRule="auto"/>
        <w:contextualSpacing w:val="0"/>
      </w:pPr>
      <w:r w:rsidRPr="00C01C50">
        <w:rPr>
          <w:b/>
          <w:bCs/>
        </w:rPr>
        <w:t>On arrête</w:t>
      </w:r>
      <w:r w:rsidRPr="00C01C50">
        <w:t xml:space="preserve"> :</w:t>
      </w:r>
    </w:p>
    <w:p w14:paraId="6547C007" w14:textId="6A2718CC" w:rsidR="00616406" w:rsidRPr="00C01C50" w:rsidRDefault="005A5CC4" w:rsidP="00616406">
      <w:pPr>
        <w:numPr>
          <w:ilvl w:val="1"/>
          <w:numId w:val="15"/>
        </w:numPr>
        <w:spacing w:after="160" w:line="259" w:lineRule="auto"/>
        <w:contextualSpacing w:val="0"/>
      </w:pPr>
      <w:r>
        <w:t>De nommer sans s’être mis d’accord au préalable</w:t>
      </w:r>
    </w:p>
    <w:p w14:paraId="0C9EB4EC" w14:textId="77777777" w:rsidR="00616406" w:rsidRDefault="00616406" w:rsidP="00616406">
      <w:pPr>
        <w:numPr>
          <w:ilvl w:val="0"/>
          <w:numId w:val="15"/>
        </w:numPr>
        <w:spacing w:after="160" w:line="259" w:lineRule="auto"/>
        <w:contextualSpacing w:val="0"/>
      </w:pPr>
      <w:r w:rsidRPr="00C01C50">
        <w:rPr>
          <w:b/>
          <w:bCs/>
        </w:rPr>
        <w:t>On tente</w:t>
      </w:r>
      <w:r w:rsidRPr="00C01C50">
        <w:t xml:space="preserve"> : </w:t>
      </w:r>
    </w:p>
    <w:p w14:paraId="0666CEE6" w14:textId="10B32275" w:rsidR="003A3387" w:rsidRDefault="005A5CC4" w:rsidP="003A3387">
      <w:pPr>
        <w:numPr>
          <w:ilvl w:val="1"/>
          <w:numId w:val="15"/>
        </w:numPr>
        <w:spacing w:after="160" w:line="259" w:lineRule="auto"/>
        <w:contextualSpacing w:val="0"/>
      </w:pPr>
      <w:r>
        <w:t>De faire un cahier de bord tenu régulièrement</w:t>
      </w:r>
    </w:p>
    <w:p w14:paraId="2D9B4541" w14:textId="72AAE80F" w:rsidR="005A5CC4" w:rsidRDefault="005A5CC4" w:rsidP="003A3387">
      <w:pPr>
        <w:numPr>
          <w:ilvl w:val="1"/>
          <w:numId w:val="15"/>
        </w:numPr>
        <w:spacing w:after="160" w:line="259" w:lineRule="auto"/>
        <w:contextualSpacing w:val="0"/>
      </w:pPr>
      <w:r>
        <w:t>De choisir une convention de nommage</w:t>
      </w:r>
    </w:p>
    <w:p w14:paraId="3096DA10" w14:textId="363E98C4" w:rsidR="00C2075E" w:rsidRPr="00C2075E" w:rsidRDefault="00C2075E" w:rsidP="00D133BC">
      <w:pPr>
        <w:spacing w:after="21" w:line="256" w:lineRule="auto"/>
        <w:jc w:val="both"/>
        <w:rPr>
          <w:rFonts w:ascii="Times New Roman" w:hAnsi="Times New Roman" w:cs="Times New Roman"/>
          <w:b/>
          <w:sz w:val="24"/>
        </w:rPr>
      </w:pPr>
    </w:p>
    <w:sectPr w:rsidR="00C2075E" w:rsidRPr="00C2075E" w:rsidSect="0036749C">
      <w:headerReference w:type="first" r:id="rId19"/>
      <w:footerReference w:type="first" r:id="rId20"/>
      <w:pgSz w:w="11906" w:h="16838"/>
      <w:pgMar w:top="2002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CD8D" w14:textId="77777777" w:rsidR="00957B69" w:rsidRDefault="00957B69" w:rsidP="00E74C91">
      <w:pPr>
        <w:spacing w:line="240" w:lineRule="auto"/>
      </w:pPr>
      <w:r>
        <w:separator/>
      </w:r>
    </w:p>
  </w:endnote>
  <w:endnote w:type="continuationSeparator" w:id="0">
    <w:p w14:paraId="18A6E763" w14:textId="77777777" w:rsidR="00957B69" w:rsidRDefault="00957B69" w:rsidP="00E74C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Sans"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759373857"/>
      <w:docPartObj>
        <w:docPartGallery w:val="Page Numbers (Bottom of Page)"/>
        <w:docPartUnique/>
      </w:docPartObj>
    </w:sdtPr>
    <w:sdtContent>
      <w:p w14:paraId="65C763A3" w14:textId="77777777" w:rsidR="004B28D1" w:rsidRPr="00961916" w:rsidRDefault="004B28D1">
        <w:pPr>
          <w:pStyle w:val="Footer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Gestion de projets</w:t>
        </w:r>
        <w:r w:rsidRPr="00961916">
          <w:rPr>
            <w:rFonts w:ascii="Times New Roman" w:hAnsi="Times New Roman" w:cs="Times New Roman"/>
          </w:rPr>
          <w:t xml:space="preserve"> – TR2</w:t>
        </w:r>
        <w:r>
          <w:rPr>
            <w:rFonts w:ascii="Times New Roman" w:hAnsi="Times New Roman" w:cs="Times New Roman"/>
          </w:rPr>
          <w:t>GDP</w:t>
        </w:r>
        <w:r w:rsidRPr="00961916">
          <w:rPr>
            <w:rFonts w:ascii="Times New Roman" w:hAnsi="Times New Roman" w:cs="Times New Roman"/>
          </w:rPr>
          <w:tab/>
        </w:r>
        <w:r w:rsidRPr="00961916">
          <w:rPr>
            <w:rFonts w:ascii="Times New Roman" w:hAnsi="Times New Roman" w:cs="Times New Roman"/>
          </w:rPr>
          <w:tab/>
        </w:r>
        <w:r w:rsidRPr="00961916">
          <w:rPr>
            <w:rFonts w:ascii="Times New Roman" w:hAnsi="Times New Roman" w:cs="Times New Roman"/>
          </w:rPr>
          <w:fldChar w:fldCharType="begin"/>
        </w:r>
        <w:r w:rsidRPr="00961916">
          <w:rPr>
            <w:rFonts w:ascii="Times New Roman" w:hAnsi="Times New Roman" w:cs="Times New Roman"/>
          </w:rPr>
          <w:instrText>PAGE   \* MERGEFORMAT</w:instrText>
        </w:r>
        <w:r w:rsidRPr="00961916">
          <w:rPr>
            <w:rFonts w:ascii="Times New Roman" w:hAnsi="Times New Roman" w:cs="Times New Roman"/>
          </w:rPr>
          <w:fldChar w:fldCharType="separate"/>
        </w:r>
        <w:r w:rsidR="00C763F9">
          <w:rPr>
            <w:rFonts w:ascii="Times New Roman" w:hAnsi="Times New Roman" w:cs="Times New Roman"/>
            <w:noProof/>
          </w:rPr>
          <w:t>13</w:t>
        </w:r>
        <w:r w:rsidRPr="00961916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9E9C" w14:textId="77777777" w:rsidR="004B28D1" w:rsidRDefault="004B28D1" w:rsidP="002F170C">
    <w:pPr>
      <w:pStyle w:val="Footer"/>
      <w:jc w:val="right"/>
    </w:pPr>
    <w:r>
      <w:rPr>
        <w:noProof/>
        <w:lang w:val="fr-BE" w:eastAsia="fr-BE"/>
      </w:rPr>
      <w:drawing>
        <wp:anchor distT="0" distB="0" distL="114300" distR="114300" simplePos="0" relativeHeight="251658243" behindDoc="1" locked="0" layoutInCell="1" allowOverlap="1" wp14:anchorId="0DD68D97" wp14:editId="7B0288E8">
          <wp:simplePos x="0" y="0"/>
          <wp:positionH relativeFrom="page">
            <wp:align>left</wp:align>
          </wp:positionH>
          <wp:positionV relativeFrom="paragraph">
            <wp:posOffset>-289560</wp:posOffset>
          </wp:positionV>
          <wp:extent cx="7565927" cy="1106228"/>
          <wp:effectExtent l="0" t="0" r="0" b="0"/>
          <wp:wrapNone/>
          <wp:docPr id="621" name="Image 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fondAdmi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927" cy="11062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B73D8" w14:textId="77777777" w:rsidR="004B28D1" w:rsidRDefault="004B28D1" w:rsidP="00627CAB">
    <w:pPr>
      <w:pStyle w:val="Footer"/>
      <w:jc w:val="right"/>
    </w:pPr>
    <w:r w:rsidRPr="00C40EAE">
      <w:rPr>
        <w:noProof/>
        <w:lang w:val="fr-BE" w:eastAsia="fr-BE"/>
      </w:rPr>
      <w:drawing>
        <wp:anchor distT="0" distB="0" distL="114300" distR="114300" simplePos="0" relativeHeight="251658240" behindDoc="0" locked="1" layoutInCell="1" allowOverlap="1" wp14:anchorId="2B4B2F2F" wp14:editId="7E5DDE22">
          <wp:simplePos x="0" y="0"/>
          <wp:positionH relativeFrom="column">
            <wp:posOffset>-194945</wp:posOffset>
          </wp:positionH>
          <wp:positionV relativeFrom="paragraph">
            <wp:posOffset>-156210</wp:posOffset>
          </wp:positionV>
          <wp:extent cx="2228850" cy="447675"/>
          <wp:effectExtent l="19050" t="0" r="0" b="0"/>
          <wp:wrapThrough wrapText="bothSides">
            <wp:wrapPolygon edited="0">
              <wp:start x="-185" y="0"/>
              <wp:lineTo x="-185" y="21140"/>
              <wp:lineTo x="21600" y="21140"/>
              <wp:lineTo x="21600" y="0"/>
              <wp:lineTo x="-185" y="0"/>
            </wp:wrapPolygon>
          </wp:wrapThrough>
          <wp:docPr id="1" name="Image 3" descr="logo partenai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tenai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28850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40EAE">
      <w:rPr>
        <w:noProof/>
        <w:lang w:val="fr-BE" w:eastAsia="fr-BE"/>
      </w:rPr>
      <w:drawing>
        <wp:anchor distT="0" distB="0" distL="114300" distR="114300" simplePos="0" relativeHeight="251658241" behindDoc="0" locked="1" layoutInCell="1" allowOverlap="1" wp14:anchorId="721FCA2A" wp14:editId="489BAB5D">
          <wp:simplePos x="0" y="0"/>
          <wp:positionH relativeFrom="column">
            <wp:posOffset>-537845</wp:posOffset>
          </wp:positionH>
          <wp:positionV relativeFrom="paragraph">
            <wp:posOffset>-4118610</wp:posOffset>
          </wp:positionV>
          <wp:extent cx="114300" cy="4457700"/>
          <wp:effectExtent l="19050" t="0" r="0" b="0"/>
          <wp:wrapThrough wrapText="bothSides">
            <wp:wrapPolygon edited="0">
              <wp:start x="-3600" y="0"/>
              <wp:lineTo x="-3600" y="21508"/>
              <wp:lineTo x="21600" y="21508"/>
              <wp:lineTo x="21600" y="0"/>
              <wp:lineTo x="-3600" y="0"/>
            </wp:wrapPolygon>
          </wp:wrapThrough>
          <wp:docPr id="2" name="Image 4" descr="Phr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ras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" cy="445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Enseignants : Pietrzak Yoan – Arnaud David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05BF9" w14:textId="77777777" w:rsidR="00957B69" w:rsidRDefault="00957B69" w:rsidP="00E74C91">
      <w:pPr>
        <w:spacing w:line="240" w:lineRule="auto"/>
      </w:pPr>
      <w:r>
        <w:separator/>
      </w:r>
    </w:p>
  </w:footnote>
  <w:footnote w:type="continuationSeparator" w:id="0">
    <w:p w14:paraId="12E7DDDE" w14:textId="77777777" w:rsidR="00957B69" w:rsidRDefault="00957B69" w:rsidP="00E74C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F5910" w14:textId="77777777" w:rsidR="004B28D1" w:rsidRPr="0053650B" w:rsidRDefault="004B28D1" w:rsidP="002F170C">
    <w:pPr>
      <w:pStyle w:val="Contenudetableau"/>
      <w:snapToGrid w:val="0"/>
      <w:rPr>
        <w:rFonts w:ascii="Arial Narrow" w:hAnsi="Arial Narrow"/>
      </w:rPr>
    </w:pPr>
    <w:r>
      <w:rPr>
        <w:rFonts w:cs="Tahoma"/>
        <w:b/>
        <w:bCs/>
        <w:i/>
        <w:iCs/>
        <w:noProof/>
        <w:sz w:val="36"/>
        <w:szCs w:val="36"/>
      </w:rPr>
      <w:drawing>
        <wp:anchor distT="0" distB="0" distL="114300" distR="114300" simplePos="0" relativeHeight="251658244" behindDoc="0" locked="0" layoutInCell="1" allowOverlap="1" wp14:anchorId="6C68CB8F" wp14:editId="0B5628E2">
          <wp:simplePos x="0" y="0"/>
          <wp:positionH relativeFrom="column">
            <wp:posOffset>-635</wp:posOffset>
          </wp:positionH>
          <wp:positionV relativeFrom="paragraph">
            <wp:posOffset>3810</wp:posOffset>
          </wp:positionV>
          <wp:extent cx="1485900" cy="537152"/>
          <wp:effectExtent l="0" t="0" r="0" b="0"/>
          <wp:wrapSquare wrapText="bothSides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hehbe_tech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00" cy="537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</w:rPr>
      <w:tab/>
    </w:r>
    <w:r>
      <w:rPr>
        <w:rFonts w:ascii="Arial Narrow" w:hAnsi="Arial Narrow"/>
        <w:noProof/>
      </w:rPr>
      <w:tab/>
    </w:r>
    <w:r>
      <w:rPr>
        <w:rFonts w:ascii="Arial Narrow" w:hAnsi="Arial Narrow"/>
        <w:noProof/>
      </w:rPr>
      <w:tab/>
    </w:r>
    <w:r>
      <w:rPr>
        <w:rFonts w:ascii="Arial Narrow" w:hAnsi="Arial Narrow"/>
        <w:noProof/>
      </w:rPr>
      <w:tab/>
      <w:t xml:space="preserve">             </w:t>
    </w:r>
    <w:r w:rsidRPr="0053650B">
      <w:rPr>
        <w:rFonts w:ascii="Arial Narrow" w:hAnsi="Arial Narrow"/>
      </w:rPr>
      <w:t>Bachelier en Informatique et Systèmes</w:t>
    </w:r>
  </w:p>
  <w:p w14:paraId="04386899" w14:textId="77777777" w:rsidR="004B28D1" w:rsidRPr="0053650B" w:rsidRDefault="004B28D1" w:rsidP="0094572F">
    <w:pPr>
      <w:pStyle w:val="Header"/>
      <w:jc w:val="right"/>
      <w:rPr>
        <w:rFonts w:ascii="Arial Narrow" w:hAnsi="Arial Narrow"/>
        <w:lang w:val="fr-BE"/>
      </w:rPr>
    </w:pPr>
    <w:r w:rsidRPr="0053650B">
      <w:rPr>
        <w:rFonts w:ascii="Arial Narrow" w:hAnsi="Arial Narrow"/>
      </w:rPr>
      <w:t>Finalité Réseaux et Télécommunications</w:t>
    </w:r>
  </w:p>
  <w:p w14:paraId="03116863" w14:textId="77777777" w:rsidR="004B28D1" w:rsidRDefault="004B28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B02EB" w14:textId="48946328" w:rsidR="004B28D1" w:rsidRPr="002F170C" w:rsidRDefault="004B28D1" w:rsidP="002F170C">
    <w:pPr>
      <w:pStyle w:val="entteHeh"/>
    </w:pPr>
    <w:r>
      <w:rPr>
        <w:lang w:val="fr-BE" w:eastAsia="fr-BE"/>
      </w:rPr>
      <w:drawing>
        <wp:anchor distT="0" distB="0" distL="114300" distR="114300" simplePos="0" relativeHeight="251658242" behindDoc="1" locked="0" layoutInCell="1" allowOverlap="1" wp14:anchorId="036B2A5E" wp14:editId="4144F778">
          <wp:simplePos x="0" y="0"/>
          <wp:positionH relativeFrom="page">
            <wp:align>left</wp:align>
          </wp:positionH>
          <wp:positionV relativeFrom="paragraph">
            <wp:posOffset>-358140</wp:posOffset>
          </wp:positionV>
          <wp:extent cx="7684411" cy="3422469"/>
          <wp:effectExtent l="0" t="0" r="0" b="6985"/>
          <wp:wrapNone/>
          <wp:docPr id="620" name="Image 6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" name="enteteAdmin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4411" cy="34224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8"/>
        <w:szCs w:val="28"/>
      </w:rPr>
      <w:tab/>
    </w:r>
    <w:r>
      <w:rPr>
        <w:sz w:val="28"/>
        <w:szCs w:val="28"/>
      </w:rPr>
      <w:tab/>
      <w:t xml:space="preserve">Année académique </w:t>
    </w:r>
    <w:r w:rsidRPr="002F170C">
      <w:rPr>
        <w:color w:val="FF0000"/>
        <w:sz w:val="28"/>
        <w:szCs w:val="28"/>
      </w:rPr>
      <w:t>202</w:t>
    </w:r>
    <w:r w:rsidR="0082579A">
      <w:rPr>
        <w:color w:val="FF0000"/>
        <w:sz w:val="28"/>
        <w:szCs w:val="28"/>
      </w:rPr>
      <w:t>4</w:t>
    </w:r>
    <w:r w:rsidRPr="002F170C">
      <w:rPr>
        <w:color w:val="FF0000"/>
        <w:sz w:val="28"/>
        <w:szCs w:val="28"/>
      </w:rPr>
      <w:t>-202</w:t>
    </w:r>
    <w:r w:rsidR="0082579A">
      <w:rPr>
        <w:color w:val="FF0000"/>
        <w:sz w:val="28"/>
        <w:szCs w:val="28"/>
      </w:rPr>
      <w:t>5</w:t>
    </w:r>
  </w:p>
  <w:p w14:paraId="67ABDE2A" w14:textId="77777777" w:rsidR="004B28D1" w:rsidRDefault="004B28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C825" w14:textId="77777777" w:rsidR="004B28D1" w:rsidRPr="005914AB" w:rsidRDefault="004B28D1" w:rsidP="00627CAB">
    <w:pPr>
      <w:pStyle w:val="entteHeh"/>
      <w:jc w:val="right"/>
      <w:rPr>
        <w:sz w:val="28"/>
        <w:szCs w:val="28"/>
      </w:rPr>
    </w:pPr>
    <w:r>
      <w:tab/>
    </w:r>
  </w:p>
  <w:p w14:paraId="6266DD53" w14:textId="77777777" w:rsidR="004B28D1" w:rsidRDefault="004B2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E3046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C182F40"/>
    <w:multiLevelType w:val="hybridMultilevel"/>
    <w:tmpl w:val="7F1A808E"/>
    <w:lvl w:ilvl="0" w:tplc="080C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" w15:restartNumberingAfterBreak="0">
    <w:nsid w:val="11B21F57"/>
    <w:multiLevelType w:val="hybridMultilevel"/>
    <w:tmpl w:val="3BDA8530"/>
    <w:lvl w:ilvl="0" w:tplc="C9AE8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F185E"/>
    <w:multiLevelType w:val="multilevel"/>
    <w:tmpl w:val="08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7BE155E"/>
    <w:multiLevelType w:val="multilevel"/>
    <w:tmpl w:val="080C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EC5896"/>
    <w:multiLevelType w:val="multilevel"/>
    <w:tmpl w:val="695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41FB0"/>
    <w:multiLevelType w:val="hybridMultilevel"/>
    <w:tmpl w:val="CE34561C"/>
    <w:lvl w:ilvl="0" w:tplc="EE1068DA">
      <w:start w:val="5"/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2AD60A43"/>
    <w:multiLevelType w:val="multilevel"/>
    <w:tmpl w:val="5B705EC8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28359B4"/>
    <w:multiLevelType w:val="multilevel"/>
    <w:tmpl w:val="3A064BB6"/>
    <w:lvl w:ilvl="0">
      <w:start w:val="1"/>
      <w:numFmt w:val="bullet"/>
      <w:lvlText w:val=""/>
      <w:lvlJc w:val="left"/>
      <w:pPr>
        <w:tabs>
          <w:tab w:val="num" w:pos="1435"/>
        </w:tabs>
        <w:ind w:left="14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55"/>
        </w:tabs>
        <w:ind w:left="21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75"/>
        </w:tabs>
        <w:ind w:left="28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95"/>
        </w:tabs>
        <w:ind w:left="35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15"/>
        </w:tabs>
        <w:ind w:left="43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35"/>
        </w:tabs>
        <w:ind w:left="50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55"/>
        </w:tabs>
        <w:ind w:left="57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75"/>
        </w:tabs>
        <w:ind w:left="64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95"/>
        </w:tabs>
        <w:ind w:left="7195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63CD0"/>
    <w:multiLevelType w:val="hybridMultilevel"/>
    <w:tmpl w:val="FC3A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C74BE"/>
    <w:multiLevelType w:val="hybridMultilevel"/>
    <w:tmpl w:val="F82A1EE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C383E"/>
    <w:multiLevelType w:val="multilevel"/>
    <w:tmpl w:val="AA66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20B47"/>
    <w:multiLevelType w:val="multilevel"/>
    <w:tmpl w:val="9D6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C6295"/>
    <w:multiLevelType w:val="hybridMultilevel"/>
    <w:tmpl w:val="D494C31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85D4A6B"/>
    <w:multiLevelType w:val="hybridMultilevel"/>
    <w:tmpl w:val="D8E8FCA0"/>
    <w:lvl w:ilvl="0" w:tplc="A12A4B86">
      <w:start w:val="5"/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7C534CA1"/>
    <w:multiLevelType w:val="hybridMultilevel"/>
    <w:tmpl w:val="AD065FE0"/>
    <w:lvl w:ilvl="0" w:tplc="54D8626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19937">
    <w:abstractNumId w:val="0"/>
  </w:num>
  <w:num w:numId="2" w16cid:durableId="440957082">
    <w:abstractNumId w:val="7"/>
  </w:num>
  <w:num w:numId="3" w16cid:durableId="1310744162">
    <w:abstractNumId w:val="4"/>
  </w:num>
  <w:num w:numId="4" w16cid:durableId="16551862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0943168">
    <w:abstractNumId w:val="13"/>
  </w:num>
  <w:num w:numId="6" w16cid:durableId="859707057">
    <w:abstractNumId w:val="9"/>
  </w:num>
  <w:num w:numId="7" w16cid:durableId="770978216">
    <w:abstractNumId w:val="15"/>
  </w:num>
  <w:num w:numId="8" w16cid:durableId="1278751862">
    <w:abstractNumId w:val="2"/>
  </w:num>
  <w:num w:numId="9" w16cid:durableId="875970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28800491">
    <w:abstractNumId w:val="14"/>
  </w:num>
  <w:num w:numId="11" w16cid:durableId="688796641">
    <w:abstractNumId w:val="6"/>
  </w:num>
  <w:num w:numId="12" w16cid:durableId="137765922">
    <w:abstractNumId w:val="8"/>
  </w:num>
  <w:num w:numId="13" w16cid:durableId="1909921512">
    <w:abstractNumId w:val="12"/>
  </w:num>
  <w:num w:numId="14" w16cid:durableId="338043266">
    <w:abstractNumId w:val="11"/>
  </w:num>
  <w:num w:numId="15" w16cid:durableId="1865048492">
    <w:abstractNumId w:val="5"/>
  </w:num>
  <w:num w:numId="16" w16cid:durableId="693925305">
    <w:abstractNumId w:val="1"/>
  </w:num>
  <w:num w:numId="17" w16cid:durableId="77544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284"/>
  <w:drawingGridVerticalSpacing w:val="284"/>
  <w:doNotUseMarginsForDrawingGridOrigin/>
  <w:drawingGridHorizontalOrigin w:val="567"/>
  <w:drawingGridVerticalOrigin w:val="567"/>
  <w:characterSpacingControl w:val="doNotCompress"/>
  <w:hdrShapeDefaults>
    <o:shapedefaults v:ext="edit" spidmax="2050">
      <o:colormru v:ext="edit" colors="#c9011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F19"/>
    <w:rsid w:val="00004B33"/>
    <w:rsid w:val="00006975"/>
    <w:rsid w:val="00014206"/>
    <w:rsid w:val="00027AE1"/>
    <w:rsid w:val="00035DFF"/>
    <w:rsid w:val="00036FFA"/>
    <w:rsid w:val="00042D37"/>
    <w:rsid w:val="0004358A"/>
    <w:rsid w:val="0005330D"/>
    <w:rsid w:val="00054EA2"/>
    <w:rsid w:val="000565D9"/>
    <w:rsid w:val="0006166F"/>
    <w:rsid w:val="00066128"/>
    <w:rsid w:val="00070FA3"/>
    <w:rsid w:val="000738F7"/>
    <w:rsid w:val="00074BF9"/>
    <w:rsid w:val="0007521F"/>
    <w:rsid w:val="00077DA7"/>
    <w:rsid w:val="00083BD7"/>
    <w:rsid w:val="00085292"/>
    <w:rsid w:val="0008779B"/>
    <w:rsid w:val="000907F8"/>
    <w:rsid w:val="0009204B"/>
    <w:rsid w:val="000945F4"/>
    <w:rsid w:val="00097A9B"/>
    <w:rsid w:val="000A5826"/>
    <w:rsid w:val="000B0CEB"/>
    <w:rsid w:val="000B4BA2"/>
    <w:rsid w:val="000B523E"/>
    <w:rsid w:val="000C059C"/>
    <w:rsid w:val="000C55DA"/>
    <w:rsid w:val="000C64CC"/>
    <w:rsid w:val="000D7BEC"/>
    <w:rsid w:val="000E34F4"/>
    <w:rsid w:val="000E4E36"/>
    <w:rsid w:val="000F2EEA"/>
    <w:rsid w:val="000F54EB"/>
    <w:rsid w:val="00101ABB"/>
    <w:rsid w:val="00112D54"/>
    <w:rsid w:val="00114469"/>
    <w:rsid w:val="00116B6D"/>
    <w:rsid w:val="00117E7F"/>
    <w:rsid w:val="00121FDD"/>
    <w:rsid w:val="001237A7"/>
    <w:rsid w:val="00131F69"/>
    <w:rsid w:val="00133765"/>
    <w:rsid w:val="001437C4"/>
    <w:rsid w:val="00144E99"/>
    <w:rsid w:val="001573BE"/>
    <w:rsid w:val="00161118"/>
    <w:rsid w:val="001616D2"/>
    <w:rsid w:val="001642ED"/>
    <w:rsid w:val="0016493E"/>
    <w:rsid w:val="00164D68"/>
    <w:rsid w:val="001667EF"/>
    <w:rsid w:val="00170D90"/>
    <w:rsid w:val="00172586"/>
    <w:rsid w:val="0018387E"/>
    <w:rsid w:val="00190342"/>
    <w:rsid w:val="00190DBF"/>
    <w:rsid w:val="00190E65"/>
    <w:rsid w:val="001937B6"/>
    <w:rsid w:val="001B251B"/>
    <w:rsid w:val="001B326D"/>
    <w:rsid w:val="001B3DE9"/>
    <w:rsid w:val="001C40ED"/>
    <w:rsid w:val="001C5257"/>
    <w:rsid w:val="001C6E73"/>
    <w:rsid w:val="001C722B"/>
    <w:rsid w:val="001D0D49"/>
    <w:rsid w:val="001D15D9"/>
    <w:rsid w:val="001D2401"/>
    <w:rsid w:val="001D6F22"/>
    <w:rsid w:val="001E15D6"/>
    <w:rsid w:val="001E1F04"/>
    <w:rsid w:val="001E432C"/>
    <w:rsid w:val="001F5184"/>
    <w:rsid w:val="00205F39"/>
    <w:rsid w:val="00210248"/>
    <w:rsid w:val="00212CFF"/>
    <w:rsid w:val="0021532C"/>
    <w:rsid w:val="00220410"/>
    <w:rsid w:val="00225CC0"/>
    <w:rsid w:val="0022650A"/>
    <w:rsid w:val="00232AE2"/>
    <w:rsid w:val="00235CD4"/>
    <w:rsid w:val="0024615F"/>
    <w:rsid w:val="002510ED"/>
    <w:rsid w:val="00252121"/>
    <w:rsid w:val="00261A5E"/>
    <w:rsid w:val="00264EB9"/>
    <w:rsid w:val="002716BA"/>
    <w:rsid w:val="00272E64"/>
    <w:rsid w:val="00275353"/>
    <w:rsid w:val="002831CA"/>
    <w:rsid w:val="00285B14"/>
    <w:rsid w:val="00290021"/>
    <w:rsid w:val="002A7425"/>
    <w:rsid w:val="002B34B1"/>
    <w:rsid w:val="002B3DB4"/>
    <w:rsid w:val="002C2C17"/>
    <w:rsid w:val="002D05C6"/>
    <w:rsid w:val="002D1504"/>
    <w:rsid w:val="002D1756"/>
    <w:rsid w:val="002D3BF1"/>
    <w:rsid w:val="002D4434"/>
    <w:rsid w:val="002D5885"/>
    <w:rsid w:val="002F170C"/>
    <w:rsid w:val="002F4E9A"/>
    <w:rsid w:val="003017BE"/>
    <w:rsid w:val="00303BA5"/>
    <w:rsid w:val="00306D2B"/>
    <w:rsid w:val="0031028F"/>
    <w:rsid w:val="0031395F"/>
    <w:rsid w:val="00314DAB"/>
    <w:rsid w:val="00315BEC"/>
    <w:rsid w:val="003233C3"/>
    <w:rsid w:val="003246B7"/>
    <w:rsid w:val="003255E5"/>
    <w:rsid w:val="003368EE"/>
    <w:rsid w:val="003430EF"/>
    <w:rsid w:val="00345669"/>
    <w:rsid w:val="00352222"/>
    <w:rsid w:val="00354ED8"/>
    <w:rsid w:val="0035520A"/>
    <w:rsid w:val="00360A2A"/>
    <w:rsid w:val="00360DC5"/>
    <w:rsid w:val="0036314B"/>
    <w:rsid w:val="00363D17"/>
    <w:rsid w:val="00365013"/>
    <w:rsid w:val="0036749C"/>
    <w:rsid w:val="0037080C"/>
    <w:rsid w:val="0037102E"/>
    <w:rsid w:val="0037153E"/>
    <w:rsid w:val="003745FA"/>
    <w:rsid w:val="0037703F"/>
    <w:rsid w:val="00384AC3"/>
    <w:rsid w:val="00393A5B"/>
    <w:rsid w:val="003943CB"/>
    <w:rsid w:val="003A3387"/>
    <w:rsid w:val="003A35D3"/>
    <w:rsid w:val="003A75E0"/>
    <w:rsid w:val="003B0900"/>
    <w:rsid w:val="003C79EE"/>
    <w:rsid w:val="003D489D"/>
    <w:rsid w:val="003D62B3"/>
    <w:rsid w:val="003D796F"/>
    <w:rsid w:val="003E686E"/>
    <w:rsid w:val="003F0249"/>
    <w:rsid w:val="003F2951"/>
    <w:rsid w:val="003F3D61"/>
    <w:rsid w:val="003F55C9"/>
    <w:rsid w:val="003F6579"/>
    <w:rsid w:val="00400236"/>
    <w:rsid w:val="0040051E"/>
    <w:rsid w:val="00414C4F"/>
    <w:rsid w:val="004238A8"/>
    <w:rsid w:val="004243CE"/>
    <w:rsid w:val="00431D1F"/>
    <w:rsid w:val="00433D05"/>
    <w:rsid w:val="0043478A"/>
    <w:rsid w:val="00434D18"/>
    <w:rsid w:val="00441534"/>
    <w:rsid w:val="00443019"/>
    <w:rsid w:val="0044345B"/>
    <w:rsid w:val="004459F8"/>
    <w:rsid w:val="00450702"/>
    <w:rsid w:val="00456686"/>
    <w:rsid w:val="00463762"/>
    <w:rsid w:val="00465FAC"/>
    <w:rsid w:val="0047562E"/>
    <w:rsid w:val="004804B0"/>
    <w:rsid w:val="00494F99"/>
    <w:rsid w:val="00496EEE"/>
    <w:rsid w:val="004A08AD"/>
    <w:rsid w:val="004A235E"/>
    <w:rsid w:val="004B2254"/>
    <w:rsid w:val="004B28D1"/>
    <w:rsid w:val="004B3BBB"/>
    <w:rsid w:val="004B6FAD"/>
    <w:rsid w:val="004D2A1A"/>
    <w:rsid w:val="004D34CF"/>
    <w:rsid w:val="004E0BEE"/>
    <w:rsid w:val="004E6F6F"/>
    <w:rsid w:val="004F0219"/>
    <w:rsid w:val="004F12C3"/>
    <w:rsid w:val="00503622"/>
    <w:rsid w:val="005066C2"/>
    <w:rsid w:val="00506F3D"/>
    <w:rsid w:val="00510C0D"/>
    <w:rsid w:val="00516DC9"/>
    <w:rsid w:val="0052610F"/>
    <w:rsid w:val="00541CE6"/>
    <w:rsid w:val="00542065"/>
    <w:rsid w:val="00543039"/>
    <w:rsid w:val="005449FD"/>
    <w:rsid w:val="00544F13"/>
    <w:rsid w:val="0055277B"/>
    <w:rsid w:val="00557BE9"/>
    <w:rsid w:val="00560B77"/>
    <w:rsid w:val="005668FB"/>
    <w:rsid w:val="00567C06"/>
    <w:rsid w:val="00571A06"/>
    <w:rsid w:val="005769D1"/>
    <w:rsid w:val="005835DF"/>
    <w:rsid w:val="00585DAF"/>
    <w:rsid w:val="005914AB"/>
    <w:rsid w:val="00592F02"/>
    <w:rsid w:val="00592F4A"/>
    <w:rsid w:val="005A0937"/>
    <w:rsid w:val="005A26AF"/>
    <w:rsid w:val="005A3428"/>
    <w:rsid w:val="005A5CC4"/>
    <w:rsid w:val="005A6D0E"/>
    <w:rsid w:val="005B0D03"/>
    <w:rsid w:val="005B41D6"/>
    <w:rsid w:val="005B671A"/>
    <w:rsid w:val="005B7C06"/>
    <w:rsid w:val="005C1ABC"/>
    <w:rsid w:val="005D76DA"/>
    <w:rsid w:val="005E0592"/>
    <w:rsid w:val="005E7409"/>
    <w:rsid w:val="005F02A6"/>
    <w:rsid w:val="005F19B1"/>
    <w:rsid w:val="005F626F"/>
    <w:rsid w:val="0060150A"/>
    <w:rsid w:val="00604597"/>
    <w:rsid w:val="00607C6C"/>
    <w:rsid w:val="00616406"/>
    <w:rsid w:val="0061657C"/>
    <w:rsid w:val="006227B3"/>
    <w:rsid w:val="0062309C"/>
    <w:rsid w:val="00626E5F"/>
    <w:rsid w:val="00627CAB"/>
    <w:rsid w:val="00632368"/>
    <w:rsid w:val="00643186"/>
    <w:rsid w:val="00644484"/>
    <w:rsid w:val="00644A50"/>
    <w:rsid w:val="0065168E"/>
    <w:rsid w:val="00651C2A"/>
    <w:rsid w:val="00653DF5"/>
    <w:rsid w:val="00653F19"/>
    <w:rsid w:val="00654605"/>
    <w:rsid w:val="006558BA"/>
    <w:rsid w:val="006622EC"/>
    <w:rsid w:val="0067082B"/>
    <w:rsid w:val="00671D35"/>
    <w:rsid w:val="006725FD"/>
    <w:rsid w:val="00672FDC"/>
    <w:rsid w:val="006730CB"/>
    <w:rsid w:val="006750E2"/>
    <w:rsid w:val="00684FD3"/>
    <w:rsid w:val="00686C59"/>
    <w:rsid w:val="006A6556"/>
    <w:rsid w:val="006A74F3"/>
    <w:rsid w:val="006B7393"/>
    <w:rsid w:val="006C2CF6"/>
    <w:rsid w:val="006D2DAC"/>
    <w:rsid w:val="006E0516"/>
    <w:rsid w:val="006E0AAA"/>
    <w:rsid w:val="006E37DD"/>
    <w:rsid w:val="006E4A94"/>
    <w:rsid w:val="006E4F22"/>
    <w:rsid w:val="006E4FAD"/>
    <w:rsid w:val="006E6E60"/>
    <w:rsid w:val="006E718B"/>
    <w:rsid w:val="006F43A7"/>
    <w:rsid w:val="006F4F25"/>
    <w:rsid w:val="00700E40"/>
    <w:rsid w:val="00704569"/>
    <w:rsid w:val="00707FB0"/>
    <w:rsid w:val="00710317"/>
    <w:rsid w:val="007147EA"/>
    <w:rsid w:val="00720B03"/>
    <w:rsid w:val="0072168C"/>
    <w:rsid w:val="007229AF"/>
    <w:rsid w:val="007252EC"/>
    <w:rsid w:val="00730412"/>
    <w:rsid w:val="0073043A"/>
    <w:rsid w:val="0073092A"/>
    <w:rsid w:val="007478D4"/>
    <w:rsid w:val="00752F05"/>
    <w:rsid w:val="00753C56"/>
    <w:rsid w:val="00761F01"/>
    <w:rsid w:val="00763EC5"/>
    <w:rsid w:val="00772983"/>
    <w:rsid w:val="00783E75"/>
    <w:rsid w:val="00792121"/>
    <w:rsid w:val="00794353"/>
    <w:rsid w:val="00795112"/>
    <w:rsid w:val="007953FD"/>
    <w:rsid w:val="00797C5A"/>
    <w:rsid w:val="007A7888"/>
    <w:rsid w:val="007B43CA"/>
    <w:rsid w:val="007B73A7"/>
    <w:rsid w:val="007C40A2"/>
    <w:rsid w:val="007D6F2C"/>
    <w:rsid w:val="007D7A91"/>
    <w:rsid w:val="007E0150"/>
    <w:rsid w:val="007E2BFB"/>
    <w:rsid w:val="007F72CA"/>
    <w:rsid w:val="008022C1"/>
    <w:rsid w:val="0081385F"/>
    <w:rsid w:val="00820B24"/>
    <w:rsid w:val="0082579A"/>
    <w:rsid w:val="0082597C"/>
    <w:rsid w:val="00827E02"/>
    <w:rsid w:val="00832231"/>
    <w:rsid w:val="008352E2"/>
    <w:rsid w:val="008414FC"/>
    <w:rsid w:val="00841618"/>
    <w:rsid w:val="00842954"/>
    <w:rsid w:val="00843CF4"/>
    <w:rsid w:val="00845E3B"/>
    <w:rsid w:val="00851354"/>
    <w:rsid w:val="0085297F"/>
    <w:rsid w:val="0085395E"/>
    <w:rsid w:val="00857156"/>
    <w:rsid w:val="00861479"/>
    <w:rsid w:val="00862206"/>
    <w:rsid w:val="00862D86"/>
    <w:rsid w:val="008638D6"/>
    <w:rsid w:val="00865ABA"/>
    <w:rsid w:val="00873051"/>
    <w:rsid w:val="0087379C"/>
    <w:rsid w:val="008747D0"/>
    <w:rsid w:val="00883D59"/>
    <w:rsid w:val="008910EE"/>
    <w:rsid w:val="00893A95"/>
    <w:rsid w:val="008A5BA0"/>
    <w:rsid w:val="008B5444"/>
    <w:rsid w:val="008C67AD"/>
    <w:rsid w:val="008D1412"/>
    <w:rsid w:val="008D1F82"/>
    <w:rsid w:val="008D772D"/>
    <w:rsid w:val="008E3C99"/>
    <w:rsid w:val="008E4B4E"/>
    <w:rsid w:val="008E6E97"/>
    <w:rsid w:val="008F5DF5"/>
    <w:rsid w:val="00903A62"/>
    <w:rsid w:val="00903BB4"/>
    <w:rsid w:val="009057EB"/>
    <w:rsid w:val="009137ED"/>
    <w:rsid w:val="009246A2"/>
    <w:rsid w:val="00926871"/>
    <w:rsid w:val="00931F1E"/>
    <w:rsid w:val="00940D93"/>
    <w:rsid w:val="0094572F"/>
    <w:rsid w:val="009536EE"/>
    <w:rsid w:val="00956CA5"/>
    <w:rsid w:val="00957B69"/>
    <w:rsid w:val="00961916"/>
    <w:rsid w:val="0096221D"/>
    <w:rsid w:val="00963149"/>
    <w:rsid w:val="00964942"/>
    <w:rsid w:val="009729DA"/>
    <w:rsid w:val="00977F8C"/>
    <w:rsid w:val="009817C4"/>
    <w:rsid w:val="0098299B"/>
    <w:rsid w:val="0098517A"/>
    <w:rsid w:val="009866A6"/>
    <w:rsid w:val="0099363C"/>
    <w:rsid w:val="00994195"/>
    <w:rsid w:val="009A0FD1"/>
    <w:rsid w:val="009B1618"/>
    <w:rsid w:val="009B1844"/>
    <w:rsid w:val="009B5A6F"/>
    <w:rsid w:val="009C0720"/>
    <w:rsid w:val="009C0CF0"/>
    <w:rsid w:val="009C34DF"/>
    <w:rsid w:val="009D0773"/>
    <w:rsid w:val="009D147D"/>
    <w:rsid w:val="009D2411"/>
    <w:rsid w:val="009D49F0"/>
    <w:rsid w:val="009F3218"/>
    <w:rsid w:val="00A01DC8"/>
    <w:rsid w:val="00A0783E"/>
    <w:rsid w:val="00A11022"/>
    <w:rsid w:val="00A13AEF"/>
    <w:rsid w:val="00A160C0"/>
    <w:rsid w:val="00A235CF"/>
    <w:rsid w:val="00A26C77"/>
    <w:rsid w:val="00A27A4D"/>
    <w:rsid w:val="00A3061F"/>
    <w:rsid w:val="00A343DD"/>
    <w:rsid w:val="00A349F1"/>
    <w:rsid w:val="00A36CA9"/>
    <w:rsid w:val="00A40A0A"/>
    <w:rsid w:val="00A41B7C"/>
    <w:rsid w:val="00A42E8D"/>
    <w:rsid w:val="00A511B7"/>
    <w:rsid w:val="00A525FF"/>
    <w:rsid w:val="00A56F88"/>
    <w:rsid w:val="00A62342"/>
    <w:rsid w:val="00A6244B"/>
    <w:rsid w:val="00A63D94"/>
    <w:rsid w:val="00A640C1"/>
    <w:rsid w:val="00A640D7"/>
    <w:rsid w:val="00A65AD4"/>
    <w:rsid w:val="00A7045B"/>
    <w:rsid w:val="00A7162A"/>
    <w:rsid w:val="00A71656"/>
    <w:rsid w:val="00A76634"/>
    <w:rsid w:val="00A826F3"/>
    <w:rsid w:val="00A900EE"/>
    <w:rsid w:val="00A90F78"/>
    <w:rsid w:val="00AA17CE"/>
    <w:rsid w:val="00AA49D6"/>
    <w:rsid w:val="00AB06F1"/>
    <w:rsid w:val="00AB3552"/>
    <w:rsid w:val="00AB4424"/>
    <w:rsid w:val="00AB646A"/>
    <w:rsid w:val="00AC3AB9"/>
    <w:rsid w:val="00AC5F6D"/>
    <w:rsid w:val="00AC6444"/>
    <w:rsid w:val="00AC72C4"/>
    <w:rsid w:val="00AC7A85"/>
    <w:rsid w:val="00AE1911"/>
    <w:rsid w:val="00AE2571"/>
    <w:rsid w:val="00AE2E66"/>
    <w:rsid w:val="00AF080E"/>
    <w:rsid w:val="00AF2796"/>
    <w:rsid w:val="00B02EE9"/>
    <w:rsid w:val="00B04D7A"/>
    <w:rsid w:val="00B10066"/>
    <w:rsid w:val="00B118A3"/>
    <w:rsid w:val="00B14C98"/>
    <w:rsid w:val="00B21B2A"/>
    <w:rsid w:val="00B31226"/>
    <w:rsid w:val="00B34D31"/>
    <w:rsid w:val="00B34D43"/>
    <w:rsid w:val="00B36CC3"/>
    <w:rsid w:val="00B41BEC"/>
    <w:rsid w:val="00B44400"/>
    <w:rsid w:val="00B47B4F"/>
    <w:rsid w:val="00B574E3"/>
    <w:rsid w:val="00B84A06"/>
    <w:rsid w:val="00B963C4"/>
    <w:rsid w:val="00BA086C"/>
    <w:rsid w:val="00BA25D1"/>
    <w:rsid w:val="00BA3A34"/>
    <w:rsid w:val="00BB023E"/>
    <w:rsid w:val="00BB0F96"/>
    <w:rsid w:val="00BB7FB0"/>
    <w:rsid w:val="00BC02AB"/>
    <w:rsid w:val="00BC273C"/>
    <w:rsid w:val="00BD0785"/>
    <w:rsid w:val="00BD1F71"/>
    <w:rsid w:val="00BD3232"/>
    <w:rsid w:val="00BD5042"/>
    <w:rsid w:val="00BD5ED9"/>
    <w:rsid w:val="00BE16F2"/>
    <w:rsid w:val="00BE2198"/>
    <w:rsid w:val="00BF211A"/>
    <w:rsid w:val="00C01029"/>
    <w:rsid w:val="00C03974"/>
    <w:rsid w:val="00C162A1"/>
    <w:rsid w:val="00C2075E"/>
    <w:rsid w:val="00C270B2"/>
    <w:rsid w:val="00C34C33"/>
    <w:rsid w:val="00C40EAE"/>
    <w:rsid w:val="00C424C3"/>
    <w:rsid w:val="00C42AB2"/>
    <w:rsid w:val="00C43673"/>
    <w:rsid w:val="00C51631"/>
    <w:rsid w:val="00C636E1"/>
    <w:rsid w:val="00C64456"/>
    <w:rsid w:val="00C66552"/>
    <w:rsid w:val="00C708AA"/>
    <w:rsid w:val="00C763F9"/>
    <w:rsid w:val="00C769C0"/>
    <w:rsid w:val="00C76B2B"/>
    <w:rsid w:val="00C86A18"/>
    <w:rsid w:val="00C86ADF"/>
    <w:rsid w:val="00C91C28"/>
    <w:rsid w:val="00C9563C"/>
    <w:rsid w:val="00CA0EDA"/>
    <w:rsid w:val="00CB440E"/>
    <w:rsid w:val="00CB574F"/>
    <w:rsid w:val="00CC0ABC"/>
    <w:rsid w:val="00CD318C"/>
    <w:rsid w:val="00CD4311"/>
    <w:rsid w:val="00CD4F4F"/>
    <w:rsid w:val="00CD56D8"/>
    <w:rsid w:val="00CD57AF"/>
    <w:rsid w:val="00CE1A9C"/>
    <w:rsid w:val="00CF0C6D"/>
    <w:rsid w:val="00D00976"/>
    <w:rsid w:val="00D0538D"/>
    <w:rsid w:val="00D0631B"/>
    <w:rsid w:val="00D133BC"/>
    <w:rsid w:val="00D15BFB"/>
    <w:rsid w:val="00D1681B"/>
    <w:rsid w:val="00D17C9B"/>
    <w:rsid w:val="00D17E69"/>
    <w:rsid w:val="00D2021E"/>
    <w:rsid w:val="00D22A85"/>
    <w:rsid w:val="00D2328D"/>
    <w:rsid w:val="00D34B8C"/>
    <w:rsid w:val="00D471CA"/>
    <w:rsid w:val="00D52E03"/>
    <w:rsid w:val="00D53B3E"/>
    <w:rsid w:val="00D547DA"/>
    <w:rsid w:val="00D579A5"/>
    <w:rsid w:val="00D641E7"/>
    <w:rsid w:val="00D6479E"/>
    <w:rsid w:val="00D75B95"/>
    <w:rsid w:val="00D77F60"/>
    <w:rsid w:val="00D82414"/>
    <w:rsid w:val="00D852F4"/>
    <w:rsid w:val="00D937AF"/>
    <w:rsid w:val="00D94CDC"/>
    <w:rsid w:val="00DA2EEB"/>
    <w:rsid w:val="00DB1C02"/>
    <w:rsid w:val="00DB425F"/>
    <w:rsid w:val="00DB7964"/>
    <w:rsid w:val="00DC2F06"/>
    <w:rsid w:val="00DD08B3"/>
    <w:rsid w:val="00DD57F7"/>
    <w:rsid w:val="00E00A04"/>
    <w:rsid w:val="00E048FA"/>
    <w:rsid w:val="00E050A1"/>
    <w:rsid w:val="00E06CFF"/>
    <w:rsid w:val="00E07201"/>
    <w:rsid w:val="00E11A89"/>
    <w:rsid w:val="00E27F37"/>
    <w:rsid w:val="00E3109F"/>
    <w:rsid w:val="00E311F2"/>
    <w:rsid w:val="00E313B0"/>
    <w:rsid w:val="00E318C3"/>
    <w:rsid w:val="00E32498"/>
    <w:rsid w:val="00E33FA8"/>
    <w:rsid w:val="00E363F8"/>
    <w:rsid w:val="00E471A3"/>
    <w:rsid w:val="00E47F79"/>
    <w:rsid w:val="00E50060"/>
    <w:rsid w:val="00E51683"/>
    <w:rsid w:val="00E530B5"/>
    <w:rsid w:val="00E55B12"/>
    <w:rsid w:val="00E71DE8"/>
    <w:rsid w:val="00E74C91"/>
    <w:rsid w:val="00EA0712"/>
    <w:rsid w:val="00EA263E"/>
    <w:rsid w:val="00EA35C6"/>
    <w:rsid w:val="00EA5D12"/>
    <w:rsid w:val="00EA76D7"/>
    <w:rsid w:val="00EB0316"/>
    <w:rsid w:val="00EB62D1"/>
    <w:rsid w:val="00EC14AB"/>
    <w:rsid w:val="00EC2D95"/>
    <w:rsid w:val="00EC372C"/>
    <w:rsid w:val="00EC5E9D"/>
    <w:rsid w:val="00ED4277"/>
    <w:rsid w:val="00ED450B"/>
    <w:rsid w:val="00ED62EB"/>
    <w:rsid w:val="00EE43F6"/>
    <w:rsid w:val="00EF05CE"/>
    <w:rsid w:val="00EF61EE"/>
    <w:rsid w:val="00F01C53"/>
    <w:rsid w:val="00F049CA"/>
    <w:rsid w:val="00F06B95"/>
    <w:rsid w:val="00F11A8D"/>
    <w:rsid w:val="00F11E8E"/>
    <w:rsid w:val="00F23F4A"/>
    <w:rsid w:val="00F32185"/>
    <w:rsid w:val="00F33E22"/>
    <w:rsid w:val="00F35AE5"/>
    <w:rsid w:val="00F4518F"/>
    <w:rsid w:val="00F6004E"/>
    <w:rsid w:val="00F601DD"/>
    <w:rsid w:val="00F65598"/>
    <w:rsid w:val="00F7250B"/>
    <w:rsid w:val="00F72DE8"/>
    <w:rsid w:val="00F757BD"/>
    <w:rsid w:val="00F76A76"/>
    <w:rsid w:val="00F8153B"/>
    <w:rsid w:val="00F81DE4"/>
    <w:rsid w:val="00F84F8E"/>
    <w:rsid w:val="00F852BB"/>
    <w:rsid w:val="00F85492"/>
    <w:rsid w:val="00F87832"/>
    <w:rsid w:val="00FA3124"/>
    <w:rsid w:val="00FA4B0F"/>
    <w:rsid w:val="00FA51D4"/>
    <w:rsid w:val="00FA66CC"/>
    <w:rsid w:val="00FA6AB2"/>
    <w:rsid w:val="00FB233B"/>
    <w:rsid w:val="00FB51B9"/>
    <w:rsid w:val="00FB66C8"/>
    <w:rsid w:val="00FC17F3"/>
    <w:rsid w:val="00FD2037"/>
    <w:rsid w:val="00FE1620"/>
    <w:rsid w:val="00FE222D"/>
    <w:rsid w:val="00FE2812"/>
    <w:rsid w:val="7698B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90119"/>
    </o:shapedefaults>
    <o:shapelayout v:ext="edit">
      <o:idmap v:ext="edit" data="2"/>
    </o:shapelayout>
  </w:shapeDefaults>
  <w:decimalSymbol w:val=","/>
  <w:listSeparator w:val=";"/>
  <w14:docId w14:val="2B8C6A93"/>
  <w15:docId w15:val="{83E269C2-6E20-416D-A551-3AFE5911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406"/>
    <w:pPr>
      <w:spacing w:after="0"/>
      <w:contextualSpacing/>
    </w:pPr>
  </w:style>
  <w:style w:type="paragraph" w:styleId="Heading1">
    <w:name w:val="heading 1"/>
    <w:basedOn w:val="ListNumber"/>
    <w:next w:val="Normal"/>
    <w:link w:val="Heading1Char"/>
    <w:uiPriority w:val="9"/>
    <w:qFormat/>
    <w:rsid w:val="00795112"/>
    <w:pPr>
      <w:keepNext/>
      <w:keepLines/>
      <w:numPr>
        <w:numId w:val="3"/>
      </w:numPr>
      <w:pBdr>
        <w:bottom w:val="single" w:sz="12" w:space="1" w:color="auto"/>
      </w:pBdr>
      <w:spacing w:before="240"/>
      <w:outlineLvl w:val="0"/>
    </w:pPr>
    <w:rPr>
      <w:rFonts w:ascii="Comic Sans MS" w:eastAsiaTheme="majorEastAsia" w:hAnsi="Comic Sans MS" w:cstheme="majorBidi"/>
      <w:b/>
      <w:sz w:val="28"/>
      <w:szCs w:val="32"/>
    </w:rPr>
  </w:style>
  <w:style w:type="paragraph" w:styleId="Heading2">
    <w:name w:val="heading 2"/>
    <w:basedOn w:val="ListNumber"/>
    <w:next w:val="Normal"/>
    <w:link w:val="Heading2Char"/>
    <w:uiPriority w:val="9"/>
    <w:unhideWhenUsed/>
    <w:qFormat/>
    <w:rsid w:val="00753C56"/>
    <w:pPr>
      <w:keepNext/>
      <w:keepLines/>
      <w:numPr>
        <w:ilvl w:val="1"/>
        <w:numId w:val="3"/>
      </w:numPr>
      <w:spacing w:before="4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6579"/>
    <w:pPr>
      <w:keepNext/>
      <w:keepLines/>
      <w:numPr>
        <w:ilvl w:val="2"/>
        <w:numId w:val="3"/>
      </w:numPr>
      <w:spacing w:before="4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5112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12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12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12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12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12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semiHidden/>
    <w:unhideWhenUsed/>
    <w:rsid w:val="00753C56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95112"/>
    <w:rPr>
      <w:rFonts w:ascii="Comic Sans MS" w:eastAsiaTheme="majorEastAsia" w:hAnsi="Comic Sans MS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C5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657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511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1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1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1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1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C91"/>
  </w:style>
  <w:style w:type="paragraph" w:styleId="Footer">
    <w:name w:val="footer"/>
    <w:basedOn w:val="Normal"/>
    <w:link w:val="FooterChar"/>
    <w:uiPriority w:val="99"/>
    <w:unhideWhenUsed/>
    <w:rsid w:val="00E74C91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C91"/>
  </w:style>
  <w:style w:type="paragraph" w:styleId="BalloonText">
    <w:name w:val="Balloon Text"/>
    <w:basedOn w:val="Normal"/>
    <w:link w:val="BalloonTextChar"/>
    <w:uiPriority w:val="99"/>
    <w:semiHidden/>
    <w:unhideWhenUsed/>
    <w:rsid w:val="00E74C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C91"/>
    <w:rPr>
      <w:rFonts w:ascii="Tahoma" w:hAnsi="Tahoma" w:cs="Tahoma"/>
      <w:sz w:val="16"/>
      <w:szCs w:val="16"/>
    </w:rPr>
  </w:style>
  <w:style w:type="paragraph" w:customStyle="1" w:styleId="entteHeh">
    <w:name w:val="en tête Heh"/>
    <w:basedOn w:val="Header"/>
    <w:link w:val="entteHehCar"/>
    <w:qFormat/>
    <w:rsid w:val="009B1844"/>
    <w:pPr>
      <w:ind w:left="-850"/>
    </w:pPr>
    <w:rPr>
      <w:noProof/>
      <w:lang w:eastAsia="fr-FR"/>
    </w:rPr>
  </w:style>
  <w:style w:type="character" w:customStyle="1" w:styleId="entteHehCar">
    <w:name w:val="en tête Heh Car"/>
    <w:basedOn w:val="HeaderChar"/>
    <w:link w:val="entteHeh"/>
    <w:rsid w:val="009B1844"/>
    <w:rPr>
      <w:noProof/>
      <w:lang w:eastAsia="fr-F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B18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B1844"/>
    <w:rPr>
      <w:rFonts w:ascii="Tahoma" w:hAnsi="Tahoma" w:cs="Tahoma"/>
      <w:sz w:val="16"/>
      <w:szCs w:val="16"/>
    </w:rPr>
  </w:style>
  <w:style w:type="paragraph" w:customStyle="1" w:styleId="Contenudetableau">
    <w:name w:val="Contenu de tableau"/>
    <w:basedOn w:val="Normal"/>
    <w:uiPriority w:val="99"/>
    <w:rsid w:val="0094572F"/>
    <w:pPr>
      <w:widowControl w:val="0"/>
      <w:suppressLineNumbers/>
      <w:suppressAutoHyphens/>
      <w:spacing w:line="240" w:lineRule="auto"/>
      <w:contextualSpacing w:val="0"/>
    </w:pPr>
    <w:rPr>
      <w:rFonts w:ascii="Times" w:eastAsia="DejaVuSans" w:hAnsi="Times" w:cs="Times New Roman"/>
      <w:kern w:val="1"/>
      <w:sz w:val="24"/>
      <w:szCs w:val="24"/>
      <w:lang w:val="fr-BE" w:eastAsia="fr-BE"/>
    </w:rPr>
  </w:style>
  <w:style w:type="character" w:styleId="PageNumber">
    <w:name w:val="page number"/>
    <w:basedOn w:val="DefaultParagraphFont"/>
    <w:rsid w:val="0094572F"/>
  </w:style>
  <w:style w:type="table" w:styleId="TableGrid">
    <w:name w:val="Table Grid"/>
    <w:basedOn w:val="TableNormal"/>
    <w:rsid w:val="009457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BE"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A76D7"/>
    <w:pPr>
      <w:numPr>
        <w:numId w:val="2"/>
      </w:numPr>
      <w:spacing w:line="259" w:lineRule="auto"/>
      <w:contextualSpacing w:val="0"/>
      <w:outlineLvl w:val="9"/>
    </w:pPr>
    <w:rPr>
      <w:lang w:val="fr-BE" w:eastAsia="fr-BE"/>
    </w:rPr>
  </w:style>
  <w:style w:type="paragraph" w:styleId="TOC1">
    <w:name w:val="toc 1"/>
    <w:basedOn w:val="Normal"/>
    <w:next w:val="Normal"/>
    <w:autoRedefine/>
    <w:uiPriority w:val="39"/>
    <w:unhideWhenUsed/>
    <w:rsid w:val="00EA76D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A76D7"/>
    <w:rPr>
      <w:color w:val="0000FF" w:themeColor="hyperlink"/>
      <w:u w:val="single"/>
    </w:rPr>
  </w:style>
  <w:style w:type="paragraph" w:styleId="NoSpacing">
    <w:name w:val="No Spacing"/>
    <w:aliases w:val="Titre - Table des matières"/>
    <w:uiPriority w:val="1"/>
    <w:qFormat/>
    <w:rsid w:val="00006975"/>
    <w:pPr>
      <w:spacing w:after="0" w:line="240" w:lineRule="auto"/>
      <w:contextualSpacing/>
    </w:pPr>
    <w:rPr>
      <w:b/>
      <w:color w:val="548DD4" w:themeColor="text2" w:themeTint="99"/>
      <w:sz w:val="28"/>
      <w:u w:val="single"/>
    </w:rPr>
  </w:style>
  <w:style w:type="paragraph" w:styleId="ListParagraph">
    <w:name w:val="List Paragraph"/>
    <w:basedOn w:val="Normal"/>
    <w:uiPriority w:val="34"/>
    <w:qFormat/>
    <w:rsid w:val="00006975"/>
    <w:pPr>
      <w:ind w:left="720"/>
    </w:pPr>
  </w:style>
  <w:style w:type="paragraph" w:styleId="TOC2">
    <w:name w:val="toc 2"/>
    <w:basedOn w:val="Normal"/>
    <w:next w:val="Normal"/>
    <w:autoRedefine/>
    <w:uiPriority w:val="39"/>
    <w:unhideWhenUsed/>
    <w:rsid w:val="00006975"/>
    <w:pPr>
      <w:spacing w:after="100"/>
      <w:ind w:left="220"/>
    </w:pPr>
  </w:style>
  <w:style w:type="paragraph" w:customStyle="1" w:styleId="Sousparagraphe">
    <w:name w:val="Sous paragraphe"/>
    <w:basedOn w:val="Heading1"/>
    <w:link w:val="SousparagrapheCar"/>
    <w:uiPriority w:val="99"/>
    <w:qFormat/>
    <w:rsid w:val="00961916"/>
    <w:pPr>
      <w:keepLines w:val="0"/>
      <w:numPr>
        <w:numId w:val="0"/>
      </w:numPr>
      <w:pBdr>
        <w:bottom w:val="none" w:sz="0" w:space="0" w:color="auto"/>
      </w:pBdr>
      <w:spacing w:before="0" w:line="240" w:lineRule="auto"/>
      <w:ind w:left="705" w:hanging="360"/>
      <w:contextualSpacing w:val="0"/>
    </w:pPr>
    <w:rPr>
      <w:rFonts w:ascii="Times New Roman" w:eastAsia="Times New Roman" w:hAnsi="Times New Roman" w:cs="Times New Roman"/>
      <w:bCs/>
      <w:color w:val="000000"/>
      <w:sz w:val="24"/>
      <w:szCs w:val="24"/>
      <w:lang w:eastAsia="fr-FR"/>
    </w:rPr>
  </w:style>
  <w:style w:type="character" w:customStyle="1" w:styleId="SousparagrapheCar">
    <w:name w:val="Sous paragraphe Car"/>
    <w:basedOn w:val="Heading1Char"/>
    <w:link w:val="Sousparagraphe"/>
    <w:uiPriority w:val="99"/>
    <w:rsid w:val="00961916"/>
    <w:rPr>
      <w:rFonts w:ascii="Times New Roman" w:eastAsia="Times New Roman" w:hAnsi="Times New Roman" w:cs="Times New Roman"/>
      <w:b/>
      <w:bCs/>
      <w:color w:val="000000"/>
      <w:sz w:val="24"/>
      <w:szCs w:val="24"/>
      <w:lang w:eastAsia="fr-FR"/>
    </w:rPr>
  </w:style>
  <w:style w:type="character" w:styleId="FollowedHyperlink">
    <w:name w:val="FollowedHyperlink"/>
    <w:basedOn w:val="DefaultParagraphFont"/>
    <w:semiHidden/>
    <w:unhideWhenUsed/>
    <w:rsid w:val="00D77F6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77F60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D77F60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77F60"/>
    <w:pPr>
      <w:spacing w:line="240" w:lineRule="auto"/>
      <w:contextualSpacing w:val="0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7F60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le">
    <w:name w:val="Title"/>
    <w:basedOn w:val="Normal"/>
    <w:link w:val="TitleChar"/>
    <w:uiPriority w:val="99"/>
    <w:qFormat/>
    <w:rsid w:val="00D77F60"/>
    <w:pPr>
      <w:spacing w:line="240" w:lineRule="auto"/>
      <w:contextualSpacing w:val="0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TitleChar">
    <w:name w:val="Title Char"/>
    <w:basedOn w:val="DefaultParagraphFont"/>
    <w:link w:val="Title"/>
    <w:uiPriority w:val="99"/>
    <w:rsid w:val="00D77F60"/>
    <w:rPr>
      <w:rFonts w:ascii="Times New Roman" w:eastAsia="Times New Roman" w:hAnsi="Times New Roman" w:cs="Times New Roman"/>
      <w:b/>
      <w:bCs/>
      <w:sz w:val="24"/>
      <w:szCs w:val="24"/>
      <w:lang w:val="fr-BE" w:eastAsia="fr-FR"/>
    </w:rPr>
  </w:style>
  <w:style w:type="character" w:customStyle="1" w:styleId="footnotedescriptionChar">
    <w:name w:val="footnote description Char"/>
    <w:link w:val="footnotedescription"/>
    <w:locked/>
    <w:rsid w:val="00D77F60"/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paragraph" w:customStyle="1" w:styleId="footnotedescription">
    <w:name w:val="footnote description"/>
    <w:next w:val="Normal"/>
    <w:link w:val="footnotedescriptionChar"/>
    <w:rsid w:val="00D77F60"/>
    <w:pPr>
      <w:spacing w:after="0" w:line="256" w:lineRule="auto"/>
    </w:pPr>
    <w:rPr>
      <w:rFonts w:ascii="Times New Roman" w:eastAsia="Times New Roman" w:hAnsi="Times New Roman" w:cs="Times New Roman"/>
      <w:color w:val="000000"/>
      <w:sz w:val="20"/>
      <w:lang w:val="fr-BE" w:eastAsia="fr-BE"/>
    </w:rPr>
  </w:style>
  <w:style w:type="character" w:styleId="FootnoteReference">
    <w:name w:val="footnote reference"/>
    <w:semiHidden/>
    <w:unhideWhenUsed/>
    <w:rsid w:val="00D77F60"/>
    <w:rPr>
      <w:vertAlign w:val="superscript"/>
    </w:rPr>
  </w:style>
  <w:style w:type="character" w:customStyle="1" w:styleId="footnotemark">
    <w:name w:val="footnote mark"/>
    <w:rsid w:val="00D77F60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table" w:styleId="GridTable5Dark-Accent6">
    <w:name w:val="Grid Table 5 Dark Accent 6"/>
    <w:basedOn w:val="TableNormal"/>
    <w:uiPriority w:val="50"/>
    <w:rsid w:val="00D77F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Strong">
    <w:name w:val="Strong"/>
    <w:basedOn w:val="DefaultParagraphFont"/>
    <w:uiPriority w:val="22"/>
    <w:qFormat/>
    <w:rsid w:val="00D77F60"/>
    <w:rPr>
      <w:b/>
      <w:bCs/>
    </w:rPr>
  </w:style>
  <w:style w:type="table" w:styleId="ListTable3-Accent1">
    <w:name w:val="List Table 3 Accent 1"/>
    <w:basedOn w:val="TableNormal"/>
    <w:uiPriority w:val="48"/>
    <w:rsid w:val="00BB0F9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A90F7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A56F88"/>
    <w:pPr>
      <w:spacing w:after="100" w:line="259" w:lineRule="auto"/>
      <w:ind w:left="660"/>
      <w:contextualSpacing w:val="0"/>
    </w:pPr>
    <w:rPr>
      <w:rFonts w:eastAsiaTheme="minorEastAsia"/>
      <w:lang w:val="fr-BE" w:eastAsia="fr-BE"/>
    </w:rPr>
  </w:style>
  <w:style w:type="paragraph" w:styleId="TOC5">
    <w:name w:val="toc 5"/>
    <w:basedOn w:val="Normal"/>
    <w:next w:val="Normal"/>
    <w:autoRedefine/>
    <w:uiPriority w:val="39"/>
    <w:unhideWhenUsed/>
    <w:rsid w:val="00A56F88"/>
    <w:pPr>
      <w:spacing w:after="100" w:line="259" w:lineRule="auto"/>
      <w:ind w:left="880"/>
      <w:contextualSpacing w:val="0"/>
    </w:pPr>
    <w:rPr>
      <w:rFonts w:eastAsiaTheme="minorEastAsia"/>
      <w:lang w:val="fr-BE" w:eastAsia="fr-BE"/>
    </w:rPr>
  </w:style>
  <w:style w:type="paragraph" w:styleId="TOC6">
    <w:name w:val="toc 6"/>
    <w:basedOn w:val="Normal"/>
    <w:next w:val="Normal"/>
    <w:autoRedefine/>
    <w:uiPriority w:val="39"/>
    <w:unhideWhenUsed/>
    <w:rsid w:val="00A56F88"/>
    <w:pPr>
      <w:spacing w:after="100" w:line="259" w:lineRule="auto"/>
      <w:ind w:left="1100"/>
      <w:contextualSpacing w:val="0"/>
    </w:pPr>
    <w:rPr>
      <w:rFonts w:eastAsiaTheme="minorEastAsia"/>
      <w:lang w:val="fr-BE" w:eastAsia="fr-BE"/>
    </w:rPr>
  </w:style>
  <w:style w:type="paragraph" w:styleId="TOC7">
    <w:name w:val="toc 7"/>
    <w:basedOn w:val="Normal"/>
    <w:next w:val="Normal"/>
    <w:autoRedefine/>
    <w:uiPriority w:val="39"/>
    <w:unhideWhenUsed/>
    <w:rsid w:val="00A56F88"/>
    <w:pPr>
      <w:spacing w:after="100" w:line="259" w:lineRule="auto"/>
      <w:ind w:left="1320"/>
      <w:contextualSpacing w:val="0"/>
    </w:pPr>
    <w:rPr>
      <w:rFonts w:eastAsiaTheme="minorEastAsia"/>
      <w:lang w:val="fr-BE" w:eastAsia="fr-BE"/>
    </w:rPr>
  </w:style>
  <w:style w:type="paragraph" w:styleId="TOC8">
    <w:name w:val="toc 8"/>
    <w:basedOn w:val="Normal"/>
    <w:next w:val="Normal"/>
    <w:autoRedefine/>
    <w:uiPriority w:val="39"/>
    <w:unhideWhenUsed/>
    <w:rsid w:val="00A56F88"/>
    <w:pPr>
      <w:spacing w:after="100" w:line="259" w:lineRule="auto"/>
      <w:ind w:left="1540"/>
      <w:contextualSpacing w:val="0"/>
    </w:pPr>
    <w:rPr>
      <w:rFonts w:eastAsiaTheme="minorEastAsia"/>
      <w:lang w:val="fr-BE" w:eastAsia="fr-BE"/>
    </w:rPr>
  </w:style>
  <w:style w:type="paragraph" w:styleId="TOC9">
    <w:name w:val="toc 9"/>
    <w:basedOn w:val="Normal"/>
    <w:next w:val="Normal"/>
    <w:autoRedefine/>
    <w:uiPriority w:val="39"/>
    <w:unhideWhenUsed/>
    <w:rsid w:val="00A56F88"/>
    <w:pPr>
      <w:spacing w:after="100" w:line="259" w:lineRule="auto"/>
      <w:ind w:left="1760"/>
      <w:contextualSpacing w:val="0"/>
    </w:pPr>
    <w:rPr>
      <w:rFonts w:eastAsiaTheme="minorEastAsia"/>
      <w:lang w:val="fr-BE" w:eastAsia="fr-BE"/>
    </w:rPr>
  </w:style>
  <w:style w:type="paragraph" w:styleId="Caption">
    <w:name w:val="caption"/>
    <w:basedOn w:val="Normal"/>
    <w:next w:val="Normal"/>
    <w:uiPriority w:val="35"/>
    <w:unhideWhenUsed/>
    <w:qFormat/>
    <w:rsid w:val="006A74F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E313B0"/>
    <w:pPr>
      <w:widowControl w:val="0"/>
      <w:autoSpaceDE w:val="0"/>
      <w:autoSpaceDN w:val="0"/>
      <w:spacing w:line="240" w:lineRule="auto"/>
      <w:contextualSpacing w:val="0"/>
    </w:pPr>
    <w:rPr>
      <w:rFonts w:ascii="Calibri" w:eastAsia="Calibri" w:hAnsi="Calibri" w:cs="Calibri"/>
      <w:lang w:val="en-US"/>
    </w:rPr>
  </w:style>
  <w:style w:type="table" w:styleId="PlainTable5">
    <w:name w:val="Plain Table 5"/>
    <w:basedOn w:val="TableNormal"/>
    <w:uiPriority w:val="45"/>
    <w:rsid w:val="0082579A"/>
    <w:pPr>
      <w:spacing w:after="0" w:line="240" w:lineRule="auto"/>
    </w:pPr>
    <w:rPr>
      <w:kern w:val="2"/>
      <w:lang w:val="fr-BE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2579A"/>
    <w:pPr>
      <w:spacing w:after="0" w:line="240" w:lineRule="auto"/>
    </w:pPr>
    <w:rPr>
      <w:kern w:val="2"/>
      <w:lang w:val="fr-BE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B251B"/>
    <w:rPr>
      <w:color w:val="605E5C"/>
      <w:shd w:val="clear" w:color="auto" w:fill="E1DFDD"/>
    </w:rPr>
  </w:style>
  <w:style w:type="table" w:customStyle="1" w:styleId="TableNormal1">
    <w:name w:val="Table Normal1"/>
    <w:uiPriority w:val="2"/>
    <w:semiHidden/>
    <w:unhideWhenUsed/>
    <w:qFormat/>
    <w:rsid w:val="0034566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chart" Target="charts/chart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notion.so/2b558ae5887480f887a7e0464d070606?v=2b858ae5887480679453000cf176a185&amp;source=copy_link" TargetMode="External"/><Relationship Id="rId2" Type="http://schemas.openxmlformats.org/officeDocument/2006/relationships/customXml" Target="../customXml/item2.xml"/><Relationship Id="rId16" Type="http://schemas.openxmlformats.org/officeDocument/2006/relationships/chart" Target="charts/chart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notion.so/2b558ae5887480f887a7e0464d070606?v=2b658ae5887480758a4d000cc69d2e9f&amp;source=copy_link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an\AppData\Local\Microsoft\Windows\Temporary%20Internet%20Files\Content.Outlook\SMQRVNCA\En%20t&#234;te%20informatiqu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BE"/>
              <a:t>Vélocité</a:t>
            </a:r>
            <a:r>
              <a:rPr lang="fr-BE" baseline="0"/>
              <a:t> par sprint</a:t>
            </a:r>
            <a:endParaRPr lang="fr-B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BE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Vélocité prévue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4.6296296296296294E-3"/>
                  <c:y val="0.5873015873015873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5B48-4011-8B52-756D972843B1}"/>
                </c:ext>
              </c:extLst>
            </c:dLbl>
            <c:dLbl>
              <c:idx val="1"/>
              <c:layout>
                <c:manualLayout>
                  <c:x val="4.6296296296296294E-3"/>
                  <c:y val="0.51190476190476186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B48-4011-8B52-756D972843B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Feuil1!$A$2:$A$3</c:f>
              <c:strCache>
                <c:ptCount val="2"/>
                <c:pt idx="0">
                  <c:v>Sprint 1</c:v>
                </c:pt>
                <c:pt idx="1">
                  <c:v>Sprint 2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B48-4011-8B52-756D972843B1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Vélocité réalisée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2.3148148148148147E-3"/>
                  <c:y val="0.48853987001624799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B48-4011-8B52-756D972843B1}"/>
                </c:ext>
              </c:extLst>
            </c:dLbl>
            <c:dLbl>
              <c:idx val="1"/>
              <c:layout>
                <c:manualLayout>
                  <c:x val="-2.3148148148148997E-3"/>
                  <c:y val="0.42063492063492064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5B48-4011-8B52-756D972843B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Feuil1!$A$2:$A$3</c:f>
              <c:strCache>
                <c:ptCount val="2"/>
                <c:pt idx="0">
                  <c:v>Sprint 1</c:v>
                </c:pt>
                <c:pt idx="1">
                  <c:v>Sprint 2</c:v>
                </c:pt>
              </c:strCache>
            </c:strRef>
          </c:cat>
          <c:val>
            <c:numRef>
              <c:f>Feuil1!$C$2:$C$3</c:f>
              <c:numCache>
                <c:formatCode>General</c:formatCode>
                <c:ptCount val="2"/>
                <c:pt idx="0">
                  <c:v>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B48-4011-8B52-756D972843B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412980464"/>
        <c:axId val="853969839"/>
        <c:axId val="0"/>
      </c:bar3DChart>
      <c:catAx>
        <c:axId val="412980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853969839"/>
        <c:crosses val="autoZero"/>
        <c:auto val="1"/>
        <c:lblAlgn val="ctr"/>
        <c:lblOffset val="100"/>
        <c:noMultiLvlLbl val="0"/>
      </c:catAx>
      <c:valAx>
        <c:axId val="85396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2980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8352489792942553"/>
          <c:y val="0.8893844519435069"/>
          <c:w val="0.38202427821522311"/>
          <c:h val="6.69647544056992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BE"/>
              <a:t>Vélocité</a:t>
            </a:r>
            <a:r>
              <a:rPr lang="fr-BE" baseline="0"/>
              <a:t> par sprint</a:t>
            </a:r>
            <a:endParaRPr lang="fr-BE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BE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Vélocité prévue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4.6296296296296294E-3"/>
                  <c:y val="0.5873015873015873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6BB-4900-A31A-707CFCB9B911}"/>
                </c:ext>
              </c:extLst>
            </c:dLbl>
            <c:dLbl>
              <c:idx val="1"/>
              <c:layout>
                <c:manualLayout>
                  <c:x val="2.3148148148148147E-3"/>
                  <c:y val="0.40079365079365065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6BB-4900-A31A-707CFCB9B91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Feuil1!$A$2:$A$3</c:f>
              <c:strCache>
                <c:ptCount val="2"/>
                <c:pt idx="0">
                  <c:v>Sprint 1</c:v>
                </c:pt>
                <c:pt idx="1">
                  <c:v>Sprint 2</c:v>
                </c:pt>
              </c:strCache>
            </c:strRef>
          </c:cat>
          <c:val>
            <c:numRef>
              <c:f>Feuil1!$B$2:$B$3</c:f>
              <c:numCache>
                <c:formatCode>General</c:formatCode>
                <c:ptCount val="2"/>
                <c:pt idx="0">
                  <c:v>68</c:v>
                </c:pt>
                <c:pt idx="1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6BB-4900-A31A-707CFCB9B911}"/>
            </c:ext>
          </c:extLst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Vélocité réalisée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2.3148148148148147E-3"/>
                  <c:y val="0.48853987001624799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6BB-4900-A31A-707CFCB9B911}"/>
                </c:ext>
              </c:extLst>
            </c:dLbl>
            <c:dLbl>
              <c:idx val="1"/>
              <c:layout>
                <c:manualLayout>
                  <c:x val="-2.3148148148148997E-3"/>
                  <c:y val="0.39682539682539669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6BB-4900-A31A-707CFCB9B91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Feuil1!$A$2:$A$3</c:f>
              <c:strCache>
                <c:ptCount val="2"/>
                <c:pt idx="0">
                  <c:v>Sprint 1</c:v>
                </c:pt>
                <c:pt idx="1">
                  <c:v>Sprint 2</c:v>
                </c:pt>
              </c:strCache>
            </c:strRef>
          </c:cat>
          <c:val>
            <c:numRef>
              <c:f>Feuil1!$C$2:$C$3</c:f>
              <c:numCache>
                <c:formatCode>General</c:formatCode>
                <c:ptCount val="2"/>
                <c:pt idx="0">
                  <c:v>55</c:v>
                </c:pt>
                <c:pt idx="1">
                  <c:v>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26BB-4900-A31A-707CFCB9B91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412980464"/>
        <c:axId val="853969839"/>
        <c:axId val="0"/>
      </c:bar3DChart>
      <c:catAx>
        <c:axId val="4129804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853969839"/>
        <c:crosses val="autoZero"/>
        <c:auto val="1"/>
        <c:lblAlgn val="ctr"/>
        <c:lblOffset val="100"/>
        <c:noMultiLvlLbl val="0"/>
      </c:catAx>
      <c:valAx>
        <c:axId val="853969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129804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6732119422572176"/>
          <c:y val="0.89732095988001503"/>
          <c:w val="0.38202427821522311"/>
          <c:h val="6.69647544056992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10758E064EB145BA6ED62A2795F203" ma:contentTypeVersion="3" ma:contentTypeDescription="Create a new document." ma:contentTypeScope="" ma:versionID="7a3b7240206391bb08a1690fcf523be3">
  <xsd:schema xmlns:xsd="http://www.w3.org/2001/XMLSchema" xmlns:xs="http://www.w3.org/2001/XMLSchema" xmlns:p="http://schemas.microsoft.com/office/2006/metadata/properties" xmlns:ns2="d6528d3c-0cde-45a0-8fb7-42ed1bf7e7b5" targetNamespace="http://schemas.microsoft.com/office/2006/metadata/properties" ma:root="true" ma:fieldsID="b5b6ff1a6c809a28669d5d24cb10d2a7" ns2:_="">
    <xsd:import namespace="d6528d3c-0cde-45a0-8fb7-42ed1bf7e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28d3c-0cde-45a0-8fb7-42ed1bf7e7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150D37-1422-400D-9619-23B4CFE64B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28d3c-0cde-45a0-8fb7-42ed1bf7e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F7806D-DAFD-4EBA-BBA2-C3749FAC91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8B9F17-9BF6-4C9C-B14B-E102E17494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CC81FD-C640-4B0A-A566-518CAB2B82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 tête informatique</Template>
  <TotalTime>326</TotalTime>
  <Pages>8</Pages>
  <Words>856</Words>
  <Characters>4713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HEH</Company>
  <LinksUpToDate>false</LinksUpToDate>
  <CharactersWithSpaces>5558</CharactersWithSpaces>
  <SharedDoc>false</SharedDoc>
  <HLinks>
    <vt:vector size="54" baseType="variant">
      <vt:variant>
        <vt:i4>1638450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_Toc192751418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_Toc192751417</vt:lpwstr>
      </vt:variant>
      <vt:variant>
        <vt:i4>1638450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_Toc192751416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_Toc192751415</vt:lpwstr>
      </vt:variant>
      <vt:variant>
        <vt:i4>1638450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_Toc192751414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_Toc192751413</vt:lpwstr>
      </vt:variant>
      <vt:variant>
        <vt:i4>1638450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_Toc192751412</vt:lpwstr>
      </vt:variant>
      <vt:variant>
        <vt:i4>1638450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_Toc192751411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_Toc192751410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</dc:creator>
  <cp:keywords/>
  <dc:description/>
  <cp:lastModifiedBy>DEBANDE Aurélien</cp:lastModifiedBy>
  <cp:revision>55</cp:revision>
  <cp:lastPrinted>2025-12-01T16:40:00Z</cp:lastPrinted>
  <dcterms:created xsi:type="dcterms:W3CDTF">2025-11-25T12:56:00Z</dcterms:created>
  <dcterms:modified xsi:type="dcterms:W3CDTF">2025-12-01T16:42:00Z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0x0101008610758E064EB145BA6ED62A2795F203</vt:lpwstr>
  </property>
</Properties>
</file>